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A11567" w14:textId="050B3C5B" w:rsidR="00D077E9" w:rsidRDefault="00643CEE" w:rsidP="00D70D02">
      <w:r>
        <w:rPr>
          <w:noProof/>
        </w:rPr>
        <mc:AlternateContent>
          <mc:Choice Requires="wps">
            <w:drawing>
              <wp:anchor distT="0" distB="0" distL="114300" distR="114300" simplePos="0" relativeHeight="251660288" behindDoc="1" locked="0" layoutInCell="1" allowOverlap="1" wp14:anchorId="108488E5" wp14:editId="4D923363">
                <wp:simplePos x="0" y="0"/>
                <wp:positionH relativeFrom="column">
                  <wp:posOffset>-95417</wp:posOffset>
                </wp:positionH>
                <wp:positionV relativeFrom="margin">
                  <wp:posOffset>34373</wp:posOffset>
                </wp:positionV>
                <wp:extent cx="3688909" cy="7926953"/>
                <wp:effectExtent l="0" t="0" r="698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688909" cy="792695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65ADED33" id="Rectangle 3" o:spid="_x0000_s1026" alt="white rectangle for text on cover" style="position:absolute;margin-left:-7.5pt;margin-top:2.7pt;width:290.45pt;height:624.1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" fillcolor="white [3212]" stroked="f" strokeweight="2pt">
                <w10:wrap anchory="margin"/>
              </v:rect>
            </w:pict>
          </mc:Fallback>
        </mc:AlternateContent>
      </w:r>
      <w:r>
        <w:rPr>
          <w:noProof/>
        </w:rPr>
        <w:drawing>
          <wp:anchor distT="0" distB="0" distL="114300" distR="114300" simplePos="0" relativeHeight="251658240" behindDoc="1" locked="0" layoutInCell="1" allowOverlap="1" wp14:anchorId="3FC3DDEB" wp14:editId="4850C2A2">
            <wp:simplePos x="0" y="0"/>
            <wp:positionH relativeFrom="column">
              <wp:posOffset>-747423</wp:posOffset>
            </wp:positionH>
            <wp:positionV relativeFrom="page">
              <wp:posOffset>-15903</wp:posOffset>
            </wp:positionV>
            <wp:extent cx="7760494" cy="7474226"/>
            <wp:effectExtent l="0" t="0" r="0" b="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4965" cy="7488164"/>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56BC43DC" w14:textId="77777777" w:rsidTr="00D077E9">
        <w:trPr>
          <w:trHeight w:val="1894"/>
        </w:trPr>
        <w:tc>
          <w:tcPr>
            <w:tcW w:w="5580" w:type="dxa"/>
            <w:tcBorders>
              <w:top w:val="nil"/>
              <w:left w:val="nil"/>
              <w:bottom w:val="nil"/>
              <w:right w:val="nil"/>
            </w:tcBorders>
          </w:tcPr>
          <w:p w14:paraId="48BEDE7E" w14:textId="492E01E3" w:rsidR="00D077E9" w:rsidRDefault="00D077E9" w:rsidP="00D077E9">
            <w:r>
              <w:rPr>
                <w:noProof/>
              </w:rPr>
              <mc:AlternateContent>
                <mc:Choice Requires="wps">
                  <w:drawing>
                    <wp:inline distT="0" distB="0" distL="0" distR="0" wp14:anchorId="2D97E90E" wp14:editId="7CCA3EF8">
                      <wp:extent cx="3528695" cy="1281872"/>
                      <wp:effectExtent l="0" t="0" r="0" b="0"/>
                      <wp:docPr id="8" name="Text Box 8"/>
                      <wp:cNvGraphicFramePr/>
                      <a:graphic xmlns:a="http://schemas.openxmlformats.org/drawingml/2006/main">
                        <a:graphicData uri="http://schemas.microsoft.com/office/word/2010/wordprocessingShape">
                          <wps:wsp>
                            <wps:cNvSpPr txBox="1"/>
                            <wps:spPr>
                              <a:xfrm>
                                <a:off x="0" y="0"/>
                                <a:ext cx="3528695" cy="1281872"/>
                              </a:xfrm>
                              <a:prstGeom prst="rect">
                                <a:avLst/>
                              </a:prstGeom>
                              <a:noFill/>
                              <a:ln w="6350">
                                <a:noFill/>
                              </a:ln>
                            </wps:spPr>
                            <wps:txbx>
                              <w:txbxContent>
                                <w:p w14:paraId="322DADFC" w14:textId="389F7FE8" w:rsidR="00D077E9" w:rsidRPr="0045099E" w:rsidRDefault="0045099E" w:rsidP="00D077E9">
                                  <w:pPr>
                                    <w:pStyle w:val="Title"/>
                                    <w:rPr>
                                      <w:sz w:val="48"/>
                                      <w:szCs w:val="48"/>
                                    </w:rPr>
                                  </w:pPr>
                                  <w:r w:rsidRPr="0045099E">
                                    <w:rPr>
                                      <w:sz w:val="48"/>
                                      <w:szCs w:val="48"/>
                                    </w:rPr>
                                    <w:t xml:space="preserve">GPS </w:t>
                                  </w:r>
                                  <w:r>
                                    <w:rPr>
                                      <w:sz w:val="48"/>
                                      <w:szCs w:val="48"/>
                                    </w:rPr>
                                    <w:t>TOLL-BASED</w:t>
                                  </w:r>
                                  <w:r w:rsidRPr="0045099E">
                                    <w:rPr>
                                      <w:sz w:val="48"/>
                                      <w:szCs w:val="48"/>
                                    </w:rPr>
                                    <w:t xml:space="preserve"> SYSTEM SIMULATION</w:t>
                                  </w:r>
                                </w:p>
                                <w:p w14:paraId="1D78612F" w14:textId="60FE24DA" w:rsidR="00D077E9" w:rsidRPr="0045099E" w:rsidRDefault="00D077E9" w:rsidP="00D077E9">
                                  <w:pPr>
                                    <w:pStyle w:val="Title"/>
                                    <w:spacing w:after="0"/>
                                    <w:rPr>
                                      <w:sz w:val="48"/>
                                      <w:szCs w:val="48"/>
                                    </w:rPr>
                                  </w:pPr>
                                  <w:r w:rsidRPr="0045099E">
                                    <w:rPr>
                                      <w:sz w:val="48"/>
                                      <w:szCs w:val="48"/>
                                    </w:rPr>
                                    <w:t>20</w:t>
                                  </w:r>
                                  <w:r w:rsidR="0045099E">
                                    <w:rPr>
                                      <w:sz w:val="48"/>
                                      <w:szCs w:val="48"/>
                                    </w:rPr>
                                    <w: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w16du="http://schemas.microsoft.com/office/word/2023/wordml/word16du">
                  <w:pict>
                    <v:shapetype w14:anchorId="2D97E90E" id="_x0000_t202" coordsize="21600,21600" o:spt="202" path="m,l,21600r21600,l21600,xe">
                      <v:stroke joinstyle="miter"/>
                      <v:path gradientshapeok="t" o:connecttype="rect"/>
                    </v:shapetype>
                    <v:shape id="Text Box 8" o:spid="_x0000_s1026" type="#_x0000_t202" style="width:277.85pt;height:10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" filled="f" stroked="f" strokeweight=".5pt">
                      <v:textbox>
                        <w:txbxContent>
                          <w:p w14:paraId="322DADFC" w14:textId="389F7FE8" w:rsidR="00D077E9" w:rsidRPr="0045099E" w:rsidRDefault="0045099E" w:rsidP="00D077E9">
                            <w:pPr>
                              <w:pStyle w:val="Title"/>
                              <w:rPr>
                                <w:sz w:val="48"/>
                                <w:szCs w:val="48"/>
                              </w:rPr>
                            </w:pPr>
                            <w:r w:rsidRPr="0045099E">
                              <w:rPr>
                                <w:sz w:val="48"/>
                                <w:szCs w:val="48"/>
                              </w:rPr>
                              <w:t xml:space="preserve">GPS </w:t>
                            </w:r>
                            <w:r>
                              <w:rPr>
                                <w:sz w:val="48"/>
                                <w:szCs w:val="48"/>
                              </w:rPr>
                              <w:t>TOLL-BASED</w:t>
                            </w:r>
                            <w:r w:rsidRPr="0045099E">
                              <w:rPr>
                                <w:sz w:val="48"/>
                                <w:szCs w:val="48"/>
                              </w:rPr>
                              <w:t xml:space="preserve"> SYSTEM SIMULATION</w:t>
                            </w:r>
                          </w:p>
                          <w:p w14:paraId="1D78612F" w14:textId="60FE24DA" w:rsidR="00D077E9" w:rsidRPr="0045099E" w:rsidRDefault="00D077E9" w:rsidP="00D077E9">
                            <w:pPr>
                              <w:pStyle w:val="Title"/>
                              <w:spacing w:after="0"/>
                              <w:rPr>
                                <w:sz w:val="48"/>
                                <w:szCs w:val="48"/>
                              </w:rPr>
                            </w:pPr>
                            <w:r w:rsidRPr="0045099E">
                              <w:rPr>
                                <w:sz w:val="48"/>
                                <w:szCs w:val="48"/>
                              </w:rPr>
                              <w:t>20</w:t>
                            </w:r>
                            <w:r w:rsidR="0045099E">
                              <w:rPr>
                                <w:sz w:val="48"/>
                                <w:szCs w:val="48"/>
                              </w:rPr>
                              <w:t>24</w:t>
                            </w:r>
                          </w:p>
                        </w:txbxContent>
                      </v:textbox>
                      <w10:anchorlock/>
                    </v:shape>
                  </w:pict>
                </mc:Fallback>
              </mc:AlternateContent>
            </w:r>
          </w:p>
          <w:p w14:paraId="5D6A6BF3" w14:textId="77777777" w:rsidR="00D077E9" w:rsidRDefault="00D077E9" w:rsidP="00D077E9">
            <w:r>
              <w:rPr>
                <w:noProof/>
              </w:rPr>
              <mc:AlternateContent>
                <mc:Choice Requires="wps">
                  <w:drawing>
                    <wp:inline distT="0" distB="0" distL="0" distR="0" wp14:anchorId="70EC5B3E" wp14:editId="36754DD0">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6du="http://schemas.microsoft.com/office/word/2023/wordml/word16du">
                  <w:pict>
                    <v:line w14:anchorId="36B2A62B"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" strokecolor="#082a75 [3215]" strokeweight="3pt">
                      <w10:anchorlock/>
                    </v:line>
                  </w:pict>
                </mc:Fallback>
              </mc:AlternateContent>
            </w:r>
          </w:p>
        </w:tc>
      </w:tr>
      <w:tr w:rsidR="00D077E9" w14:paraId="5D0E07A6" w14:textId="77777777" w:rsidTr="00D077E9">
        <w:trPr>
          <w:trHeight w:val="7636"/>
        </w:trPr>
        <w:tc>
          <w:tcPr>
            <w:tcW w:w="5580" w:type="dxa"/>
            <w:tcBorders>
              <w:top w:val="nil"/>
              <w:left w:val="nil"/>
              <w:bottom w:val="nil"/>
              <w:right w:val="nil"/>
            </w:tcBorders>
          </w:tcPr>
          <w:p w14:paraId="0F842F0F" w14:textId="77777777" w:rsidR="00D077E9" w:rsidRDefault="00D077E9" w:rsidP="00D077E9">
            <w:pPr>
              <w:rPr>
                <w:noProof/>
              </w:rPr>
            </w:pPr>
          </w:p>
        </w:tc>
      </w:tr>
      <w:tr w:rsidR="00D077E9" w14:paraId="3B9A1BD3" w14:textId="77777777" w:rsidTr="00D077E9">
        <w:trPr>
          <w:trHeight w:val="2171"/>
        </w:trPr>
        <w:tc>
          <w:tcPr>
            <w:tcW w:w="5580" w:type="dxa"/>
            <w:tcBorders>
              <w:top w:val="nil"/>
              <w:left w:val="nil"/>
              <w:bottom w:val="nil"/>
              <w:right w:val="nil"/>
            </w:tcBorders>
          </w:tcPr>
          <w:sdt>
            <w:sdtPr>
              <w:id w:val="1080870105"/>
              <w:placeholder>
                <w:docPart w:val="5709782051E84AAABC9CC4ECA5C21479"/>
              </w:placeholder>
              <w15:appearance w15:val="hidden"/>
            </w:sdtPr>
            <w:sdtContent>
              <w:p w14:paraId="7E4843CB" w14:textId="0A69F628" w:rsidR="00D077E9" w:rsidRDefault="00643CEE" w:rsidP="00D077E9">
                <w:r>
                  <w:t xml:space="preserve">    </w:t>
                </w:r>
                <w:r w:rsidR="00D077E9" w:rsidRPr="00D86945">
                  <w:rPr>
                    <w:rStyle w:val="SubtitleChar"/>
                    <w:b w:val="0"/>
                  </w:rPr>
                  <w:fldChar w:fldCharType="begin"/>
                </w:r>
                <w:r w:rsidR="00D077E9" w:rsidRPr="00D86945">
                  <w:rPr>
                    <w:rStyle w:val="SubtitleChar"/>
                    <w:b w:val="0"/>
                  </w:rPr>
                  <w:instrText xml:space="preserve"> DATE  \@ "MMMM d"  \* MERGEFORMAT </w:instrText>
                </w:r>
                <w:r w:rsidR="00D077E9" w:rsidRPr="00D86945">
                  <w:rPr>
                    <w:rStyle w:val="SubtitleChar"/>
                    <w:b w:val="0"/>
                  </w:rPr>
                  <w:fldChar w:fldCharType="separate"/>
                </w:r>
                <w:r w:rsidR="003D13D7">
                  <w:rPr>
                    <w:rStyle w:val="SubtitleChar"/>
                    <w:b w:val="0"/>
                    <w:noProof/>
                  </w:rPr>
                  <w:t>July 15</w:t>
                </w:r>
                <w:r w:rsidR="00D077E9" w:rsidRPr="00D86945">
                  <w:rPr>
                    <w:rStyle w:val="SubtitleChar"/>
                    <w:b w:val="0"/>
                  </w:rPr>
                  <w:fldChar w:fldCharType="end"/>
                </w:r>
              </w:p>
            </w:sdtContent>
          </w:sdt>
          <w:p w14:paraId="2C62EC60" w14:textId="6BB2561B" w:rsidR="0045099E" w:rsidRDefault="00643CEE" w:rsidP="00D077E9">
            <w:pPr>
              <w:rPr>
                <w:noProof/>
                <w:sz w:val="10"/>
                <w:szCs w:val="10"/>
              </w:rPr>
            </w:pPr>
            <w:r>
              <w:rPr>
                <w:noProof/>
                <w:sz w:val="10"/>
                <w:szCs w:val="10"/>
              </w:rPr>
              <w:t xml:space="preserve">        </w:t>
            </w:r>
            <w:r w:rsidR="00D077E9" w:rsidRPr="00D86945">
              <w:rPr>
                <w:noProof/>
                <w:sz w:val="10"/>
                <w:szCs w:val="10"/>
              </w:rPr>
              <mc:AlternateContent>
                <mc:Choice Requires="wps">
                  <w:drawing>
                    <wp:inline distT="0" distB="0" distL="0" distR="0" wp14:anchorId="4D36FACE" wp14:editId="51408D4C">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6du="http://schemas.microsoft.com/office/word/2023/wordml/word16du">
                  <w:pict>
                    <v:line w14:anchorId="41547128"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32271143" w14:textId="3FB5273E" w:rsidR="0045099E" w:rsidRPr="0045099E" w:rsidRDefault="00643CEE" w:rsidP="00D077E9">
            <w:pPr>
              <w:rPr>
                <w:noProof/>
                <w:sz w:val="10"/>
                <w:szCs w:val="10"/>
              </w:rPr>
            </w:pPr>
            <w:r>
              <w:rPr>
                <w:noProof/>
                <w:sz w:val="10"/>
                <w:szCs w:val="10"/>
              </w:rPr>
              <w:t xml:space="preserve">  </w:t>
            </w:r>
          </w:p>
          <w:p w14:paraId="694825E3" w14:textId="390BE273" w:rsidR="00CA656E" w:rsidRDefault="00643CEE" w:rsidP="00D077E9">
            <w:pPr>
              <w:rPr>
                <w:sz w:val="40"/>
                <w:szCs w:val="40"/>
              </w:rPr>
            </w:pPr>
            <w:r>
              <w:rPr>
                <w:sz w:val="40"/>
                <w:szCs w:val="40"/>
              </w:rPr>
              <w:t xml:space="preserve">  </w:t>
            </w:r>
            <w:r w:rsidR="00D077E9" w:rsidRPr="00643CEE">
              <w:rPr>
                <w:sz w:val="40"/>
                <w:szCs w:val="40"/>
              </w:rPr>
              <w:t xml:space="preserve">Authored by: </w:t>
            </w:r>
            <w:sdt>
              <w:sdtPr>
                <w:rPr>
                  <w:sz w:val="40"/>
                  <w:szCs w:val="40"/>
                </w:rPr>
                <w:alias w:val="Your Name"/>
                <w:tag w:val="Your Name"/>
                <w:id w:val="-180584491"/>
                <w:placeholder>
                  <w:docPart w:val="A2694EA4266149FEAE6696CC17352E6D"/>
                </w:placeholder>
                <w:dataBinding w:prefixMappings="xmlns:ns0='http://schemas.microsoft.com/office/2006/coverPageProps' " w:xpath="/ns0:CoverPageProperties[1]/ns0:CompanyFax[1]" w:storeItemID="{55AF091B-3C7A-41E3-B477-F2FDAA23CFDA}"/>
                <w15:appearance w15:val="hidden"/>
                <w:text w:multiLine="1"/>
              </w:sdtPr>
              <w:sdtContent>
                <w:r w:rsidR="0045099E" w:rsidRPr="00643CEE">
                  <w:rPr>
                    <w:sz w:val="40"/>
                    <w:szCs w:val="40"/>
                  </w:rPr>
                  <w:t>CLASSIC CODERS</w:t>
                </w:r>
              </w:sdtContent>
            </w:sdt>
          </w:p>
          <w:p w14:paraId="26006FF2" w14:textId="17FB249B" w:rsidR="00D077E9" w:rsidRDefault="00D077E9" w:rsidP="00D077E9">
            <w:pPr>
              <w:rPr>
                <w:sz w:val="40"/>
                <w:szCs w:val="40"/>
              </w:rPr>
            </w:pPr>
          </w:p>
          <w:p w14:paraId="66A7C800" w14:textId="77777777" w:rsidR="00CA656E" w:rsidRPr="00643CEE" w:rsidRDefault="00CA656E" w:rsidP="00D077E9">
            <w:pPr>
              <w:rPr>
                <w:sz w:val="40"/>
                <w:szCs w:val="40"/>
              </w:rPr>
            </w:pPr>
          </w:p>
          <w:p w14:paraId="79D35613" w14:textId="77777777" w:rsidR="00D077E9" w:rsidRPr="00D86945" w:rsidRDefault="00D077E9" w:rsidP="00D077E9">
            <w:pPr>
              <w:rPr>
                <w:noProof/>
                <w:sz w:val="10"/>
                <w:szCs w:val="10"/>
              </w:rPr>
            </w:pPr>
          </w:p>
        </w:tc>
      </w:tr>
    </w:tbl>
    <w:p w14:paraId="75C8DC31" w14:textId="72F60126" w:rsidR="0045099E" w:rsidRDefault="0045099E">
      <w:pPr>
        <w:spacing w:after="200"/>
      </w:pPr>
    </w:p>
    <w:p w14:paraId="5ED87529" w14:textId="77777777" w:rsidR="0045099E" w:rsidRDefault="0045099E">
      <w:pPr>
        <w:spacing w:after="200"/>
      </w:pPr>
    </w:p>
    <w:p w14:paraId="580ED351" w14:textId="77777777" w:rsidR="0045099E" w:rsidRDefault="0045099E">
      <w:pPr>
        <w:spacing w:after="200"/>
      </w:pPr>
    </w:p>
    <w:p w14:paraId="2B8831DA" w14:textId="77777777" w:rsidR="0045099E" w:rsidRDefault="0045099E">
      <w:pPr>
        <w:spacing w:after="200"/>
      </w:pPr>
    </w:p>
    <w:p w14:paraId="01018807" w14:textId="77777777" w:rsidR="0045099E" w:rsidRDefault="0045099E">
      <w:pPr>
        <w:spacing w:after="200"/>
      </w:pPr>
    </w:p>
    <w:p w14:paraId="5F921DAF" w14:textId="77777777" w:rsidR="0045099E" w:rsidRDefault="0045099E">
      <w:pPr>
        <w:spacing w:after="200"/>
      </w:pPr>
    </w:p>
    <w:p w14:paraId="525D8367" w14:textId="77777777" w:rsidR="0045099E" w:rsidRDefault="0045099E">
      <w:pPr>
        <w:spacing w:after="200"/>
      </w:pPr>
    </w:p>
    <w:p w14:paraId="1B27C0B3" w14:textId="2F70095E" w:rsidR="0045099E" w:rsidRDefault="0045099E">
      <w:pPr>
        <w:spacing w:after="200"/>
      </w:pPr>
    </w:p>
    <w:p w14:paraId="44B3EDBD" w14:textId="77777777" w:rsidR="0045099E" w:rsidRDefault="0045099E">
      <w:pPr>
        <w:spacing w:after="200"/>
      </w:pPr>
    </w:p>
    <w:p w14:paraId="2E7C60F3" w14:textId="77777777" w:rsidR="0045099E" w:rsidRDefault="0045099E">
      <w:pPr>
        <w:spacing w:after="200"/>
      </w:pPr>
    </w:p>
    <w:p w14:paraId="3F205E5D" w14:textId="77777777" w:rsidR="0045099E" w:rsidRDefault="0045099E">
      <w:pPr>
        <w:spacing w:after="200"/>
      </w:pPr>
    </w:p>
    <w:p w14:paraId="049429AA" w14:textId="77777777" w:rsidR="0045099E" w:rsidRDefault="0045099E">
      <w:pPr>
        <w:spacing w:after="200"/>
      </w:pPr>
    </w:p>
    <w:p w14:paraId="344C98B2" w14:textId="77777777" w:rsidR="0045099E" w:rsidRDefault="0045099E">
      <w:pPr>
        <w:spacing w:after="200"/>
      </w:pPr>
    </w:p>
    <w:p w14:paraId="56F557FD" w14:textId="77777777" w:rsidR="0045099E" w:rsidRDefault="0045099E">
      <w:pPr>
        <w:spacing w:after="200"/>
      </w:pPr>
    </w:p>
    <w:p w14:paraId="56E737BB" w14:textId="3CE627D6" w:rsidR="0045099E" w:rsidRDefault="0045099E" w:rsidP="00643CEE">
      <w:pPr>
        <w:spacing w:after="200"/>
        <w:ind w:firstLine="720"/>
      </w:pPr>
    </w:p>
    <w:p w14:paraId="03C3DE47" w14:textId="4C730508" w:rsidR="0045099E" w:rsidRDefault="0045099E">
      <w:pPr>
        <w:spacing w:after="200"/>
      </w:pPr>
    </w:p>
    <w:p w14:paraId="18D52CA4" w14:textId="5F6C4D4C" w:rsidR="0045099E" w:rsidRDefault="00643CEE" w:rsidP="00643CEE">
      <w:pPr>
        <w:spacing w:after="200"/>
        <w:jc w:val="center"/>
      </w:pPr>
      <w:r>
        <w:rPr>
          <w:noProof/>
        </w:rPr>
        <mc:AlternateContent>
          <mc:Choice Requires="wps">
            <w:drawing>
              <wp:anchor distT="0" distB="0" distL="114300" distR="114300" simplePos="0" relativeHeight="251659264" behindDoc="1" locked="0" layoutInCell="1" allowOverlap="1" wp14:anchorId="34CD1014" wp14:editId="58B3260A">
                <wp:simplePos x="0" y="0"/>
                <wp:positionH relativeFrom="column">
                  <wp:posOffset>-747423</wp:posOffset>
                </wp:positionH>
                <wp:positionV relativeFrom="page">
                  <wp:posOffset>7466275</wp:posOffset>
                </wp:positionV>
                <wp:extent cx="7760970" cy="2579204"/>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2579204"/>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3B0172" w14:textId="77777777" w:rsidR="00CA656E" w:rsidRDefault="00CA656E" w:rsidP="00CA656E">
                            <w:pPr>
                              <w:jc w:val="center"/>
                            </w:pPr>
                          </w:p>
                          <w:p w14:paraId="531F74AC" w14:textId="77777777" w:rsidR="00CA656E" w:rsidRDefault="00CA656E" w:rsidP="00CA656E">
                            <w:pPr>
                              <w:jc w:val="center"/>
                            </w:pPr>
                          </w:p>
                          <w:p w14:paraId="3A998873" w14:textId="77777777" w:rsidR="00CA656E" w:rsidRDefault="00CA656E" w:rsidP="00CA656E">
                            <w:pPr>
                              <w:jc w:val="center"/>
                            </w:pPr>
                          </w:p>
                          <w:p w14:paraId="3D0A8BC4" w14:textId="77777777" w:rsidR="00CA656E" w:rsidRDefault="00CA656E" w:rsidP="00CA656E">
                            <w:pPr>
                              <w:jc w:val="center"/>
                            </w:pPr>
                          </w:p>
                          <w:p w14:paraId="26AAA7B9" w14:textId="77777777" w:rsidR="00CA656E" w:rsidRDefault="00CA656E" w:rsidP="00CA656E">
                            <w:pPr>
                              <w:jc w:val="center"/>
                            </w:pPr>
                          </w:p>
                          <w:p w14:paraId="70B82619" w14:textId="77777777" w:rsidR="00CA656E" w:rsidRDefault="00CA656E" w:rsidP="00CA656E">
                            <w:pPr>
                              <w:jc w:val="center"/>
                            </w:pPr>
                          </w:p>
                          <w:p w14:paraId="39818E68" w14:textId="77777777" w:rsidR="00CA656E" w:rsidRDefault="00CA656E" w:rsidP="00CA656E">
                            <w:pPr>
                              <w:jc w:val="center"/>
                            </w:pPr>
                          </w:p>
                          <w:p w14:paraId="6BE611E8" w14:textId="77777777" w:rsidR="00CA656E" w:rsidRDefault="00CA656E" w:rsidP="00CA656E">
                            <w:pPr>
                              <w:jc w:val="center"/>
                            </w:pPr>
                          </w:p>
                          <w:p w14:paraId="4F5286CD" w14:textId="77777777" w:rsidR="00CA656E" w:rsidRDefault="00CA656E" w:rsidP="00CA656E">
                            <w:pPr>
                              <w:jc w:val="center"/>
                            </w:pPr>
                          </w:p>
                          <w:p w14:paraId="22BEF2CD" w14:textId="77777777" w:rsidR="00CA656E" w:rsidRDefault="00CA656E" w:rsidP="00CA656E">
                            <w:pPr>
                              <w:jc w:val="center"/>
                            </w:pPr>
                          </w:p>
                          <w:p w14:paraId="3EF2A8F6" w14:textId="77777777" w:rsidR="00CA656E" w:rsidRDefault="00CA656E" w:rsidP="00CA656E">
                            <w:pPr>
                              <w:jc w:val="center"/>
                            </w:pPr>
                          </w:p>
                          <w:p w14:paraId="46BCB2DC" w14:textId="77777777" w:rsidR="00CA656E" w:rsidRDefault="00CA656E" w:rsidP="00CA656E">
                            <w:pPr>
                              <w:jc w:val="center"/>
                            </w:pPr>
                          </w:p>
                          <w:p w14:paraId="6DDFCB19" w14:textId="77777777" w:rsidR="00CA656E" w:rsidRDefault="00CA656E" w:rsidP="00CA656E">
                            <w:pPr>
                              <w:jc w:val="center"/>
                            </w:pPr>
                          </w:p>
                          <w:p w14:paraId="5CCC62E8" w14:textId="77777777" w:rsidR="00CA656E" w:rsidRDefault="00CA656E" w:rsidP="00CA656E">
                            <w:pPr>
                              <w:jc w:val="center"/>
                            </w:pPr>
                          </w:p>
                          <w:p w14:paraId="6D5C9B25" w14:textId="77777777" w:rsidR="00CA656E" w:rsidRDefault="00CA656E" w:rsidP="00CA656E">
                            <w:pPr>
                              <w:jc w:val="center"/>
                            </w:pPr>
                          </w:p>
                          <w:p w14:paraId="10167B62" w14:textId="77777777" w:rsidR="00CA656E" w:rsidRDefault="00CA656E" w:rsidP="00CA656E">
                            <w:pPr>
                              <w:jc w:val="center"/>
                            </w:pPr>
                          </w:p>
                          <w:p w14:paraId="03E27E2D" w14:textId="77777777" w:rsidR="00CA656E" w:rsidRDefault="00CA656E" w:rsidP="00CA656E">
                            <w:pPr>
                              <w:jc w:val="center"/>
                            </w:pPr>
                          </w:p>
                          <w:p w14:paraId="17FD60ED" w14:textId="77777777" w:rsidR="00CA656E" w:rsidRDefault="00CA656E" w:rsidP="00CA656E">
                            <w:pPr>
                              <w:jc w:val="center"/>
                            </w:pPr>
                          </w:p>
                          <w:p w14:paraId="2936D8DC" w14:textId="77777777" w:rsidR="00CA656E" w:rsidRDefault="00CA656E" w:rsidP="00CA656E">
                            <w:pPr>
                              <w:jc w:val="center"/>
                            </w:pPr>
                          </w:p>
                          <w:p w14:paraId="4928D1D7" w14:textId="77777777" w:rsidR="00CA656E" w:rsidRDefault="00CA656E" w:rsidP="00CA656E">
                            <w:pPr>
                              <w:jc w:val="center"/>
                            </w:pPr>
                          </w:p>
                          <w:p w14:paraId="2CFC60C3" w14:textId="77777777" w:rsidR="00CA656E" w:rsidRDefault="00CA656E" w:rsidP="00CA656E">
                            <w:pPr>
                              <w:jc w:val="center"/>
                            </w:pPr>
                          </w:p>
                          <w:p w14:paraId="7906BE36" w14:textId="77777777" w:rsidR="00CA656E" w:rsidRDefault="00CA656E" w:rsidP="00CA656E">
                            <w:pPr>
                              <w:jc w:val="center"/>
                            </w:pPr>
                          </w:p>
                          <w:p w14:paraId="57913EDC" w14:textId="77777777" w:rsidR="00CA656E" w:rsidRDefault="00CA656E" w:rsidP="00CA656E">
                            <w:pPr>
                              <w:jc w:val="center"/>
                            </w:pPr>
                          </w:p>
                          <w:p w14:paraId="08032A3A" w14:textId="77777777" w:rsidR="00CA656E" w:rsidRDefault="00CA656E" w:rsidP="00CA656E">
                            <w:pPr>
                              <w:jc w:val="center"/>
                            </w:pPr>
                          </w:p>
                          <w:p w14:paraId="171A4511" w14:textId="77777777" w:rsidR="00CA656E" w:rsidRDefault="00CA656E" w:rsidP="00CA656E">
                            <w:pPr>
                              <w:jc w:val="center"/>
                            </w:pPr>
                          </w:p>
                          <w:p w14:paraId="3780DDFF" w14:textId="77777777" w:rsidR="00CA656E" w:rsidRDefault="00CA656E" w:rsidP="00CA656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rect w14:anchorId="34CD1014" id="Rectangle 2" o:spid="_x0000_s1027" alt="colored rectangle" style="position:absolute;left:0;text-align:left;margin-left:-58.85pt;margin-top:587.9pt;width:611.1pt;height:203.1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" fillcolor="#34aba2 [3206]" stroked="f" strokeweight="2pt">
                <v:textbox>
                  <w:txbxContent>
                    <w:p w14:paraId="1E3B0172" w14:textId="77777777" w:rsidR="00CA656E" w:rsidRDefault="00CA656E" w:rsidP="00CA656E">
                      <w:pPr>
                        <w:jc w:val="center"/>
                      </w:pPr>
                    </w:p>
                    <w:p w14:paraId="531F74AC" w14:textId="77777777" w:rsidR="00CA656E" w:rsidRDefault="00CA656E" w:rsidP="00CA656E">
                      <w:pPr>
                        <w:jc w:val="center"/>
                      </w:pPr>
                    </w:p>
                    <w:p w14:paraId="3A998873" w14:textId="77777777" w:rsidR="00CA656E" w:rsidRDefault="00CA656E" w:rsidP="00CA656E">
                      <w:pPr>
                        <w:jc w:val="center"/>
                      </w:pPr>
                    </w:p>
                    <w:p w14:paraId="3D0A8BC4" w14:textId="77777777" w:rsidR="00CA656E" w:rsidRDefault="00CA656E" w:rsidP="00CA656E">
                      <w:pPr>
                        <w:jc w:val="center"/>
                      </w:pPr>
                    </w:p>
                    <w:p w14:paraId="26AAA7B9" w14:textId="77777777" w:rsidR="00CA656E" w:rsidRDefault="00CA656E" w:rsidP="00CA656E">
                      <w:pPr>
                        <w:jc w:val="center"/>
                      </w:pPr>
                    </w:p>
                    <w:p w14:paraId="70B82619" w14:textId="77777777" w:rsidR="00CA656E" w:rsidRDefault="00CA656E" w:rsidP="00CA656E">
                      <w:pPr>
                        <w:jc w:val="center"/>
                      </w:pPr>
                    </w:p>
                    <w:p w14:paraId="39818E68" w14:textId="77777777" w:rsidR="00CA656E" w:rsidRDefault="00CA656E" w:rsidP="00CA656E">
                      <w:pPr>
                        <w:jc w:val="center"/>
                      </w:pPr>
                    </w:p>
                    <w:p w14:paraId="6BE611E8" w14:textId="77777777" w:rsidR="00CA656E" w:rsidRDefault="00CA656E" w:rsidP="00CA656E">
                      <w:pPr>
                        <w:jc w:val="center"/>
                      </w:pPr>
                    </w:p>
                    <w:p w14:paraId="4F5286CD" w14:textId="77777777" w:rsidR="00CA656E" w:rsidRDefault="00CA656E" w:rsidP="00CA656E">
                      <w:pPr>
                        <w:jc w:val="center"/>
                      </w:pPr>
                    </w:p>
                    <w:p w14:paraId="22BEF2CD" w14:textId="77777777" w:rsidR="00CA656E" w:rsidRDefault="00CA656E" w:rsidP="00CA656E">
                      <w:pPr>
                        <w:jc w:val="center"/>
                      </w:pPr>
                    </w:p>
                    <w:p w14:paraId="3EF2A8F6" w14:textId="77777777" w:rsidR="00CA656E" w:rsidRDefault="00CA656E" w:rsidP="00CA656E">
                      <w:pPr>
                        <w:jc w:val="center"/>
                      </w:pPr>
                    </w:p>
                    <w:p w14:paraId="46BCB2DC" w14:textId="77777777" w:rsidR="00CA656E" w:rsidRDefault="00CA656E" w:rsidP="00CA656E">
                      <w:pPr>
                        <w:jc w:val="center"/>
                      </w:pPr>
                    </w:p>
                    <w:p w14:paraId="6DDFCB19" w14:textId="77777777" w:rsidR="00CA656E" w:rsidRDefault="00CA656E" w:rsidP="00CA656E">
                      <w:pPr>
                        <w:jc w:val="center"/>
                      </w:pPr>
                    </w:p>
                    <w:p w14:paraId="5CCC62E8" w14:textId="77777777" w:rsidR="00CA656E" w:rsidRDefault="00CA656E" w:rsidP="00CA656E">
                      <w:pPr>
                        <w:jc w:val="center"/>
                      </w:pPr>
                    </w:p>
                    <w:p w14:paraId="6D5C9B25" w14:textId="77777777" w:rsidR="00CA656E" w:rsidRDefault="00CA656E" w:rsidP="00CA656E">
                      <w:pPr>
                        <w:jc w:val="center"/>
                      </w:pPr>
                    </w:p>
                    <w:p w14:paraId="10167B62" w14:textId="77777777" w:rsidR="00CA656E" w:rsidRDefault="00CA656E" w:rsidP="00CA656E">
                      <w:pPr>
                        <w:jc w:val="center"/>
                      </w:pPr>
                    </w:p>
                    <w:p w14:paraId="03E27E2D" w14:textId="77777777" w:rsidR="00CA656E" w:rsidRDefault="00CA656E" w:rsidP="00CA656E">
                      <w:pPr>
                        <w:jc w:val="center"/>
                      </w:pPr>
                    </w:p>
                    <w:p w14:paraId="17FD60ED" w14:textId="77777777" w:rsidR="00CA656E" w:rsidRDefault="00CA656E" w:rsidP="00CA656E">
                      <w:pPr>
                        <w:jc w:val="center"/>
                      </w:pPr>
                    </w:p>
                    <w:p w14:paraId="2936D8DC" w14:textId="77777777" w:rsidR="00CA656E" w:rsidRDefault="00CA656E" w:rsidP="00CA656E">
                      <w:pPr>
                        <w:jc w:val="center"/>
                      </w:pPr>
                    </w:p>
                    <w:p w14:paraId="4928D1D7" w14:textId="77777777" w:rsidR="00CA656E" w:rsidRDefault="00CA656E" w:rsidP="00CA656E">
                      <w:pPr>
                        <w:jc w:val="center"/>
                      </w:pPr>
                    </w:p>
                    <w:p w14:paraId="2CFC60C3" w14:textId="77777777" w:rsidR="00CA656E" w:rsidRDefault="00CA656E" w:rsidP="00CA656E">
                      <w:pPr>
                        <w:jc w:val="center"/>
                      </w:pPr>
                    </w:p>
                    <w:p w14:paraId="7906BE36" w14:textId="77777777" w:rsidR="00CA656E" w:rsidRDefault="00CA656E" w:rsidP="00CA656E">
                      <w:pPr>
                        <w:jc w:val="center"/>
                      </w:pPr>
                    </w:p>
                    <w:p w14:paraId="57913EDC" w14:textId="77777777" w:rsidR="00CA656E" w:rsidRDefault="00CA656E" w:rsidP="00CA656E">
                      <w:pPr>
                        <w:jc w:val="center"/>
                      </w:pPr>
                    </w:p>
                    <w:p w14:paraId="08032A3A" w14:textId="77777777" w:rsidR="00CA656E" w:rsidRDefault="00CA656E" w:rsidP="00CA656E">
                      <w:pPr>
                        <w:jc w:val="center"/>
                      </w:pPr>
                    </w:p>
                    <w:p w14:paraId="171A4511" w14:textId="77777777" w:rsidR="00CA656E" w:rsidRDefault="00CA656E" w:rsidP="00CA656E">
                      <w:pPr>
                        <w:jc w:val="center"/>
                      </w:pPr>
                    </w:p>
                    <w:p w14:paraId="3780DDFF" w14:textId="77777777" w:rsidR="00CA656E" w:rsidRDefault="00CA656E" w:rsidP="00CA656E">
                      <w:pPr>
                        <w:jc w:val="center"/>
                      </w:pPr>
                    </w:p>
                  </w:txbxContent>
                </v:textbox>
                <w10:wrap anchory="page"/>
              </v:rect>
            </w:pict>
          </mc:Fallback>
        </mc:AlternateContent>
      </w:r>
    </w:p>
    <w:p w14:paraId="36E7EBC6" w14:textId="3D045174" w:rsidR="0045099E" w:rsidRDefault="00CE7E7C">
      <w:pPr>
        <w:spacing w:after="200"/>
      </w:pPr>
      <w:r>
        <w:rPr>
          <w:rFonts w:cstheme="minorHAnsi"/>
          <w:noProof/>
          <w:color w:val="0F0D29" w:themeColor="text1"/>
          <w:sz w:val="32"/>
          <w:szCs w:val="32"/>
        </w:rPr>
        <w:drawing>
          <wp:anchor distT="0" distB="0" distL="114300" distR="114300" simplePos="0" relativeHeight="251663360" behindDoc="0" locked="0" layoutInCell="1" allowOverlap="1" wp14:anchorId="0214155D" wp14:editId="50D76EA4">
            <wp:simplePos x="0" y="0"/>
            <wp:positionH relativeFrom="column">
              <wp:posOffset>4619348</wp:posOffset>
            </wp:positionH>
            <wp:positionV relativeFrom="paragraph">
              <wp:posOffset>198810</wp:posOffset>
            </wp:positionV>
            <wp:extent cx="1622066" cy="1622066"/>
            <wp:effectExtent l="0" t="0" r="0" b="0"/>
            <wp:wrapNone/>
            <wp:docPr id="9455423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805205" name="Picture 238805205"/>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22066" cy="1622066"/>
                    </a:xfrm>
                    <a:prstGeom prst="rect">
                      <a:avLst/>
                    </a:prstGeom>
                  </pic:spPr>
                </pic:pic>
              </a:graphicData>
            </a:graphic>
            <wp14:sizeRelH relativeFrom="margin">
              <wp14:pctWidth>0</wp14:pctWidth>
            </wp14:sizeRelH>
            <wp14:sizeRelV relativeFrom="margin">
              <wp14:pctHeight>0</wp14:pctHeight>
            </wp14:sizeRelV>
          </wp:anchor>
        </w:drawing>
      </w:r>
      <w:r w:rsidR="00C336C1">
        <w:rPr>
          <w:noProof/>
          <w:sz w:val="48"/>
          <w:szCs w:val="48"/>
        </w:rPr>
        <w:t xml:space="preserve">                   </w:t>
      </w:r>
    </w:p>
    <w:p w14:paraId="715EBD57" w14:textId="0FE0C578" w:rsidR="0045099E" w:rsidRDefault="00C336C1">
      <w:pPr>
        <w:spacing w:after="200"/>
      </w:pPr>
      <w:r>
        <w:rPr>
          <w:noProof/>
          <w:sz w:val="48"/>
          <w:szCs w:val="48"/>
        </w:rPr>
        <w:t xml:space="preserve">             </w:t>
      </w:r>
    </w:p>
    <w:p w14:paraId="222A507C" w14:textId="2B64873F" w:rsidR="00D077E9" w:rsidRDefault="0045099E">
      <w:pPr>
        <w:spacing w:after="200"/>
      </w:pPr>
      <w:r>
        <w:t xml:space="preserve">                                      </w:t>
      </w:r>
      <w:r w:rsidR="00D077E9">
        <w:br w:type="page"/>
      </w:r>
    </w:p>
    <w:tbl>
      <w:tblPr>
        <w:tblStyle w:val="TableGrid"/>
        <w:tblpPr w:leftFromText="180" w:rightFromText="180" w:vertAnchor="text" w:horzAnchor="margin" w:tblpY="2312"/>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tblLook w:val="04A0" w:firstRow="1" w:lastRow="0" w:firstColumn="1" w:lastColumn="0" w:noHBand="0" w:noVBand="1"/>
      </w:tblPr>
      <w:tblGrid>
        <w:gridCol w:w="2091"/>
        <w:gridCol w:w="5794"/>
        <w:gridCol w:w="1962"/>
      </w:tblGrid>
      <w:tr w:rsidR="00E74D33" w14:paraId="53BC5D5F" w14:textId="77777777" w:rsidTr="001E646E">
        <w:trPr>
          <w:trHeight w:val="1249"/>
        </w:trPr>
        <w:tc>
          <w:tcPr>
            <w:tcW w:w="2091" w:type="dxa"/>
          </w:tcPr>
          <w:p w14:paraId="07E2E7D1" w14:textId="77777777" w:rsidR="00E74D33" w:rsidRDefault="00E74D33" w:rsidP="001E646E">
            <w:pPr>
              <w:spacing w:after="200"/>
              <w:jc w:val="center"/>
              <w:rPr>
                <w:rFonts w:asciiTheme="majorHAnsi" w:eastAsiaTheme="majorEastAsia" w:hAnsiTheme="majorHAnsi" w:cstheme="majorBidi"/>
                <w:color w:val="061F57" w:themeColor="text2" w:themeShade="BF"/>
                <w:kern w:val="28"/>
                <w:sz w:val="52"/>
                <w:szCs w:val="32"/>
              </w:rPr>
            </w:pPr>
            <w:r>
              <w:rPr>
                <w:rFonts w:asciiTheme="majorHAnsi" w:eastAsiaTheme="majorEastAsia" w:hAnsiTheme="majorHAnsi" w:cstheme="majorBidi"/>
                <w:color w:val="061F57" w:themeColor="text2" w:themeShade="BF"/>
                <w:kern w:val="28"/>
                <w:sz w:val="52"/>
                <w:szCs w:val="32"/>
              </w:rPr>
              <w:lastRenderedPageBreak/>
              <w:t>S.NO.</w:t>
            </w:r>
          </w:p>
        </w:tc>
        <w:tc>
          <w:tcPr>
            <w:tcW w:w="5794" w:type="dxa"/>
          </w:tcPr>
          <w:p w14:paraId="26E3F832" w14:textId="77777777" w:rsidR="00E74D33" w:rsidRDefault="00E74D33" w:rsidP="001E646E">
            <w:pPr>
              <w:spacing w:after="200"/>
              <w:jc w:val="center"/>
              <w:rPr>
                <w:rFonts w:asciiTheme="majorHAnsi" w:eastAsiaTheme="majorEastAsia" w:hAnsiTheme="majorHAnsi" w:cstheme="majorBidi"/>
                <w:color w:val="061F57" w:themeColor="text2" w:themeShade="BF"/>
                <w:kern w:val="28"/>
                <w:sz w:val="52"/>
                <w:szCs w:val="32"/>
              </w:rPr>
            </w:pPr>
            <w:r>
              <w:rPr>
                <w:rFonts w:asciiTheme="majorHAnsi" w:eastAsiaTheme="majorEastAsia" w:hAnsiTheme="majorHAnsi" w:cstheme="majorBidi"/>
                <w:color w:val="061F57" w:themeColor="text2" w:themeShade="BF"/>
                <w:kern w:val="28"/>
                <w:sz w:val="52"/>
                <w:szCs w:val="32"/>
              </w:rPr>
              <w:t>TITLE</w:t>
            </w:r>
          </w:p>
        </w:tc>
        <w:tc>
          <w:tcPr>
            <w:tcW w:w="1962" w:type="dxa"/>
          </w:tcPr>
          <w:p w14:paraId="12B563A5" w14:textId="77777777" w:rsidR="00E74D33" w:rsidRDefault="00E74D33" w:rsidP="001E646E">
            <w:pPr>
              <w:spacing w:after="200"/>
              <w:jc w:val="center"/>
              <w:rPr>
                <w:rFonts w:asciiTheme="majorHAnsi" w:eastAsiaTheme="majorEastAsia" w:hAnsiTheme="majorHAnsi" w:cstheme="majorBidi"/>
                <w:color w:val="061F57" w:themeColor="text2" w:themeShade="BF"/>
                <w:kern w:val="28"/>
                <w:sz w:val="52"/>
                <w:szCs w:val="32"/>
              </w:rPr>
            </w:pPr>
            <w:r>
              <w:rPr>
                <w:rFonts w:asciiTheme="majorHAnsi" w:eastAsiaTheme="majorEastAsia" w:hAnsiTheme="majorHAnsi" w:cstheme="majorBidi"/>
                <w:color w:val="061F57" w:themeColor="text2" w:themeShade="BF"/>
                <w:kern w:val="28"/>
                <w:sz w:val="52"/>
                <w:szCs w:val="32"/>
              </w:rPr>
              <w:t>PAGE NO.</w:t>
            </w:r>
          </w:p>
        </w:tc>
      </w:tr>
      <w:tr w:rsidR="00E74D33" w14:paraId="255D223E" w14:textId="77777777" w:rsidTr="001E646E">
        <w:trPr>
          <w:trHeight w:val="713"/>
        </w:trPr>
        <w:tc>
          <w:tcPr>
            <w:tcW w:w="2091" w:type="dxa"/>
          </w:tcPr>
          <w:p w14:paraId="7C56FAB2" w14:textId="77777777" w:rsidR="00E74D33" w:rsidRDefault="00E74D33" w:rsidP="001E646E">
            <w:pPr>
              <w:spacing w:after="200"/>
              <w:jc w:val="center"/>
              <w:rPr>
                <w:rFonts w:asciiTheme="majorHAnsi" w:eastAsiaTheme="majorEastAsia" w:hAnsiTheme="majorHAnsi" w:cstheme="majorBidi"/>
                <w:color w:val="061F57" w:themeColor="text2" w:themeShade="BF"/>
                <w:kern w:val="28"/>
                <w:sz w:val="52"/>
                <w:szCs w:val="32"/>
              </w:rPr>
            </w:pPr>
            <w:r>
              <w:rPr>
                <w:rFonts w:asciiTheme="majorHAnsi" w:eastAsiaTheme="majorEastAsia" w:hAnsiTheme="majorHAnsi" w:cstheme="majorBidi"/>
                <w:color w:val="061F57" w:themeColor="text2" w:themeShade="BF"/>
                <w:kern w:val="28"/>
                <w:sz w:val="52"/>
                <w:szCs w:val="32"/>
              </w:rPr>
              <w:t>01.</w:t>
            </w:r>
          </w:p>
        </w:tc>
        <w:tc>
          <w:tcPr>
            <w:tcW w:w="5794" w:type="dxa"/>
          </w:tcPr>
          <w:p w14:paraId="2FDC822A" w14:textId="77777777" w:rsidR="00E74D33" w:rsidRDefault="00E74D33" w:rsidP="001E646E">
            <w:pPr>
              <w:spacing w:after="200"/>
              <w:jc w:val="center"/>
              <w:rPr>
                <w:rFonts w:asciiTheme="majorHAnsi" w:eastAsiaTheme="majorEastAsia" w:hAnsiTheme="majorHAnsi" w:cstheme="majorBidi"/>
                <w:color w:val="061F57" w:themeColor="text2" w:themeShade="BF"/>
                <w:kern w:val="28"/>
                <w:sz w:val="52"/>
                <w:szCs w:val="32"/>
              </w:rPr>
            </w:pPr>
            <w:r>
              <w:rPr>
                <w:rFonts w:asciiTheme="majorHAnsi" w:eastAsiaTheme="majorEastAsia" w:hAnsiTheme="majorHAnsi" w:cstheme="majorBidi"/>
                <w:color w:val="061F57" w:themeColor="text2" w:themeShade="BF"/>
                <w:kern w:val="28"/>
                <w:sz w:val="52"/>
                <w:szCs w:val="32"/>
              </w:rPr>
              <w:t>Introduction</w:t>
            </w:r>
          </w:p>
        </w:tc>
        <w:tc>
          <w:tcPr>
            <w:tcW w:w="1962" w:type="dxa"/>
          </w:tcPr>
          <w:p w14:paraId="397A56B5" w14:textId="0D5EE02F" w:rsidR="00E74D33" w:rsidRDefault="001D0AA5" w:rsidP="001E646E">
            <w:pPr>
              <w:spacing w:after="200"/>
              <w:jc w:val="center"/>
              <w:rPr>
                <w:rFonts w:asciiTheme="majorHAnsi" w:eastAsiaTheme="majorEastAsia" w:hAnsiTheme="majorHAnsi" w:cstheme="majorBidi"/>
                <w:color w:val="061F57" w:themeColor="text2" w:themeShade="BF"/>
                <w:kern w:val="28"/>
                <w:sz w:val="52"/>
                <w:szCs w:val="32"/>
              </w:rPr>
            </w:pPr>
            <w:r>
              <w:rPr>
                <w:rFonts w:asciiTheme="majorHAnsi" w:eastAsiaTheme="majorEastAsia" w:hAnsiTheme="majorHAnsi" w:cstheme="majorBidi"/>
                <w:color w:val="061F57" w:themeColor="text2" w:themeShade="BF"/>
                <w:kern w:val="28"/>
                <w:sz w:val="52"/>
                <w:szCs w:val="32"/>
              </w:rPr>
              <w:t>03.</w:t>
            </w:r>
          </w:p>
        </w:tc>
      </w:tr>
      <w:tr w:rsidR="00E74D33" w14:paraId="40BD2121" w14:textId="77777777" w:rsidTr="001E646E">
        <w:trPr>
          <w:trHeight w:val="713"/>
        </w:trPr>
        <w:tc>
          <w:tcPr>
            <w:tcW w:w="2091" w:type="dxa"/>
          </w:tcPr>
          <w:p w14:paraId="00F758C1" w14:textId="77777777" w:rsidR="00E74D33" w:rsidRDefault="00E74D33" w:rsidP="001E646E">
            <w:pPr>
              <w:spacing w:after="200"/>
              <w:jc w:val="center"/>
              <w:rPr>
                <w:rFonts w:asciiTheme="majorHAnsi" w:eastAsiaTheme="majorEastAsia" w:hAnsiTheme="majorHAnsi" w:cstheme="majorBidi"/>
                <w:color w:val="061F57" w:themeColor="text2" w:themeShade="BF"/>
                <w:kern w:val="28"/>
                <w:sz w:val="52"/>
                <w:szCs w:val="32"/>
              </w:rPr>
            </w:pPr>
            <w:r>
              <w:rPr>
                <w:rFonts w:asciiTheme="majorHAnsi" w:eastAsiaTheme="majorEastAsia" w:hAnsiTheme="majorHAnsi" w:cstheme="majorBidi"/>
                <w:color w:val="061F57" w:themeColor="text2" w:themeShade="BF"/>
                <w:kern w:val="28"/>
                <w:sz w:val="52"/>
                <w:szCs w:val="32"/>
              </w:rPr>
              <w:t>02.</w:t>
            </w:r>
          </w:p>
        </w:tc>
        <w:tc>
          <w:tcPr>
            <w:tcW w:w="5794" w:type="dxa"/>
          </w:tcPr>
          <w:p w14:paraId="2C148861" w14:textId="77777777" w:rsidR="00E74D33" w:rsidRDefault="00E74D33" w:rsidP="001E646E">
            <w:pPr>
              <w:spacing w:after="200"/>
              <w:jc w:val="center"/>
              <w:rPr>
                <w:rFonts w:asciiTheme="majorHAnsi" w:eastAsiaTheme="majorEastAsia" w:hAnsiTheme="majorHAnsi" w:cstheme="majorBidi"/>
                <w:color w:val="061F57" w:themeColor="text2" w:themeShade="BF"/>
                <w:kern w:val="28"/>
                <w:sz w:val="52"/>
                <w:szCs w:val="32"/>
              </w:rPr>
            </w:pPr>
            <w:r>
              <w:rPr>
                <w:rFonts w:asciiTheme="majorHAnsi" w:eastAsiaTheme="majorEastAsia" w:hAnsiTheme="majorHAnsi" w:cstheme="majorBidi"/>
                <w:color w:val="061F57" w:themeColor="text2" w:themeShade="BF"/>
                <w:kern w:val="28"/>
                <w:sz w:val="52"/>
                <w:szCs w:val="32"/>
              </w:rPr>
              <w:t>Methodology</w:t>
            </w:r>
          </w:p>
        </w:tc>
        <w:tc>
          <w:tcPr>
            <w:tcW w:w="1962" w:type="dxa"/>
          </w:tcPr>
          <w:p w14:paraId="2AC0C7C9" w14:textId="23B23402" w:rsidR="00E74D33" w:rsidRDefault="001D0AA5" w:rsidP="001E646E">
            <w:pPr>
              <w:spacing w:after="200"/>
              <w:jc w:val="center"/>
              <w:rPr>
                <w:rFonts w:asciiTheme="majorHAnsi" w:eastAsiaTheme="majorEastAsia" w:hAnsiTheme="majorHAnsi" w:cstheme="majorBidi"/>
                <w:color w:val="061F57" w:themeColor="text2" w:themeShade="BF"/>
                <w:kern w:val="28"/>
                <w:sz w:val="52"/>
                <w:szCs w:val="32"/>
              </w:rPr>
            </w:pPr>
            <w:r>
              <w:rPr>
                <w:rFonts w:asciiTheme="majorHAnsi" w:eastAsiaTheme="majorEastAsia" w:hAnsiTheme="majorHAnsi" w:cstheme="majorBidi"/>
                <w:color w:val="061F57" w:themeColor="text2" w:themeShade="BF"/>
                <w:kern w:val="28"/>
                <w:sz w:val="52"/>
                <w:szCs w:val="32"/>
              </w:rPr>
              <w:t>06.</w:t>
            </w:r>
          </w:p>
        </w:tc>
      </w:tr>
      <w:tr w:rsidR="00E74D33" w14:paraId="61937EB9" w14:textId="77777777" w:rsidTr="001E646E">
        <w:trPr>
          <w:trHeight w:val="727"/>
        </w:trPr>
        <w:tc>
          <w:tcPr>
            <w:tcW w:w="2091" w:type="dxa"/>
          </w:tcPr>
          <w:p w14:paraId="32ACCC8A" w14:textId="77777777" w:rsidR="00E74D33" w:rsidRDefault="00E74D33" w:rsidP="001E646E">
            <w:pPr>
              <w:spacing w:after="200"/>
              <w:jc w:val="center"/>
              <w:rPr>
                <w:rFonts w:asciiTheme="majorHAnsi" w:eastAsiaTheme="majorEastAsia" w:hAnsiTheme="majorHAnsi" w:cstheme="majorBidi"/>
                <w:color w:val="061F57" w:themeColor="text2" w:themeShade="BF"/>
                <w:kern w:val="28"/>
                <w:sz w:val="52"/>
                <w:szCs w:val="32"/>
              </w:rPr>
            </w:pPr>
            <w:r>
              <w:rPr>
                <w:rFonts w:asciiTheme="majorHAnsi" w:eastAsiaTheme="majorEastAsia" w:hAnsiTheme="majorHAnsi" w:cstheme="majorBidi"/>
                <w:color w:val="061F57" w:themeColor="text2" w:themeShade="BF"/>
                <w:kern w:val="28"/>
                <w:sz w:val="52"/>
                <w:szCs w:val="32"/>
              </w:rPr>
              <w:t>03.</w:t>
            </w:r>
          </w:p>
        </w:tc>
        <w:tc>
          <w:tcPr>
            <w:tcW w:w="5794" w:type="dxa"/>
          </w:tcPr>
          <w:p w14:paraId="2A2F8853" w14:textId="77777777" w:rsidR="00E74D33" w:rsidRDefault="00E74D33" w:rsidP="001E646E">
            <w:pPr>
              <w:spacing w:after="200"/>
              <w:jc w:val="center"/>
              <w:rPr>
                <w:rFonts w:asciiTheme="majorHAnsi" w:eastAsiaTheme="majorEastAsia" w:hAnsiTheme="majorHAnsi" w:cstheme="majorBidi"/>
                <w:color w:val="061F57" w:themeColor="text2" w:themeShade="BF"/>
                <w:kern w:val="28"/>
                <w:sz w:val="52"/>
                <w:szCs w:val="32"/>
              </w:rPr>
            </w:pPr>
            <w:r>
              <w:rPr>
                <w:rFonts w:asciiTheme="majorHAnsi" w:eastAsiaTheme="majorEastAsia" w:hAnsiTheme="majorHAnsi" w:cstheme="majorBidi"/>
                <w:color w:val="061F57" w:themeColor="text2" w:themeShade="BF"/>
                <w:kern w:val="28"/>
                <w:sz w:val="52"/>
                <w:szCs w:val="32"/>
              </w:rPr>
              <w:t>Implementation</w:t>
            </w:r>
          </w:p>
        </w:tc>
        <w:tc>
          <w:tcPr>
            <w:tcW w:w="1962" w:type="dxa"/>
          </w:tcPr>
          <w:p w14:paraId="7C8DA8D9" w14:textId="099CD7C9" w:rsidR="00E74D33" w:rsidRDefault="001D0AA5" w:rsidP="001E646E">
            <w:pPr>
              <w:spacing w:after="200"/>
              <w:jc w:val="center"/>
              <w:rPr>
                <w:rFonts w:asciiTheme="majorHAnsi" w:eastAsiaTheme="majorEastAsia" w:hAnsiTheme="majorHAnsi" w:cstheme="majorBidi"/>
                <w:color w:val="061F57" w:themeColor="text2" w:themeShade="BF"/>
                <w:kern w:val="28"/>
                <w:sz w:val="52"/>
                <w:szCs w:val="32"/>
              </w:rPr>
            </w:pPr>
            <w:r>
              <w:rPr>
                <w:rFonts w:asciiTheme="majorHAnsi" w:eastAsiaTheme="majorEastAsia" w:hAnsiTheme="majorHAnsi" w:cstheme="majorBidi"/>
                <w:color w:val="061F57" w:themeColor="text2" w:themeShade="BF"/>
                <w:kern w:val="28"/>
                <w:sz w:val="52"/>
                <w:szCs w:val="32"/>
              </w:rPr>
              <w:t>11.</w:t>
            </w:r>
          </w:p>
        </w:tc>
      </w:tr>
      <w:tr w:rsidR="00E74D33" w14:paraId="332E2250" w14:textId="77777777" w:rsidTr="001E646E">
        <w:trPr>
          <w:trHeight w:val="713"/>
        </w:trPr>
        <w:tc>
          <w:tcPr>
            <w:tcW w:w="2091" w:type="dxa"/>
          </w:tcPr>
          <w:p w14:paraId="72715CA4" w14:textId="77777777" w:rsidR="00E74D33" w:rsidRDefault="00E74D33" w:rsidP="001E646E">
            <w:pPr>
              <w:spacing w:after="200"/>
              <w:jc w:val="center"/>
              <w:rPr>
                <w:rFonts w:asciiTheme="majorHAnsi" w:eastAsiaTheme="majorEastAsia" w:hAnsiTheme="majorHAnsi" w:cstheme="majorBidi"/>
                <w:color w:val="061F57" w:themeColor="text2" w:themeShade="BF"/>
                <w:kern w:val="28"/>
                <w:sz w:val="52"/>
                <w:szCs w:val="32"/>
              </w:rPr>
            </w:pPr>
            <w:r>
              <w:rPr>
                <w:rFonts w:asciiTheme="majorHAnsi" w:eastAsiaTheme="majorEastAsia" w:hAnsiTheme="majorHAnsi" w:cstheme="majorBidi"/>
                <w:color w:val="061F57" w:themeColor="text2" w:themeShade="BF"/>
                <w:kern w:val="28"/>
                <w:sz w:val="52"/>
                <w:szCs w:val="32"/>
              </w:rPr>
              <w:t>04.</w:t>
            </w:r>
          </w:p>
        </w:tc>
        <w:tc>
          <w:tcPr>
            <w:tcW w:w="5794" w:type="dxa"/>
          </w:tcPr>
          <w:p w14:paraId="01FBECD4" w14:textId="77777777" w:rsidR="00E74D33" w:rsidRDefault="00E74D33" w:rsidP="001E646E">
            <w:pPr>
              <w:spacing w:after="200"/>
              <w:jc w:val="center"/>
              <w:rPr>
                <w:rFonts w:asciiTheme="majorHAnsi" w:eastAsiaTheme="majorEastAsia" w:hAnsiTheme="majorHAnsi" w:cstheme="majorBidi"/>
                <w:color w:val="061F57" w:themeColor="text2" w:themeShade="BF"/>
                <w:kern w:val="28"/>
                <w:sz w:val="52"/>
                <w:szCs w:val="32"/>
              </w:rPr>
            </w:pPr>
            <w:r>
              <w:rPr>
                <w:rFonts w:asciiTheme="majorHAnsi" w:eastAsiaTheme="majorEastAsia" w:hAnsiTheme="majorHAnsi" w:cstheme="majorBidi"/>
                <w:color w:val="061F57" w:themeColor="text2" w:themeShade="BF"/>
                <w:kern w:val="28"/>
                <w:sz w:val="52"/>
                <w:szCs w:val="32"/>
              </w:rPr>
              <w:t>Results</w:t>
            </w:r>
          </w:p>
        </w:tc>
        <w:tc>
          <w:tcPr>
            <w:tcW w:w="1962" w:type="dxa"/>
          </w:tcPr>
          <w:p w14:paraId="38B92E33" w14:textId="5E502DD9" w:rsidR="00E74D33" w:rsidRDefault="001D0AA5" w:rsidP="001E646E">
            <w:pPr>
              <w:spacing w:after="200"/>
              <w:jc w:val="center"/>
              <w:rPr>
                <w:rFonts w:asciiTheme="majorHAnsi" w:eastAsiaTheme="majorEastAsia" w:hAnsiTheme="majorHAnsi" w:cstheme="majorBidi"/>
                <w:color w:val="061F57" w:themeColor="text2" w:themeShade="BF"/>
                <w:kern w:val="28"/>
                <w:sz w:val="52"/>
                <w:szCs w:val="32"/>
              </w:rPr>
            </w:pPr>
            <w:r>
              <w:rPr>
                <w:rFonts w:asciiTheme="majorHAnsi" w:eastAsiaTheme="majorEastAsia" w:hAnsiTheme="majorHAnsi" w:cstheme="majorBidi"/>
                <w:color w:val="061F57" w:themeColor="text2" w:themeShade="BF"/>
                <w:kern w:val="28"/>
                <w:sz w:val="52"/>
                <w:szCs w:val="32"/>
              </w:rPr>
              <w:t>15.</w:t>
            </w:r>
          </w:p>
        </w:tc>
      </w:tr>
      <w:tr w:rsidR="00E74D33" w14:paraId="41F84FC3" w14:textId="77777777" w:rsidTr="001E646E">
        <w:trPr>
          <w:trHeight w:val="1249"/>
        </w:trPr>
        <w:tc>
          <w:tcPr>
            <w:tcW w:w="2091" w:type="dxa"/>
          </w:tcPr>
          <w:p w14:paraId="0BE721FF" w14:textId="77777777" w:rsidR="00E74D33" w:rsidRDefault="00E74D33" w:rsidP="001E646E">
            <w:pPr>
              <w:spacing w:after="200"/>
              <w:jc w:val="center"/>
              <w:rPr>
                <w:rFonts w:asciiTheme="majorHAnsi" w:eastAsiaTheme="majorEastAsia" w:hAnsiTheme="majorHAnsi" w:cstheme="majorBidi"/>
                <w:color w:val="061F57" w:themeColor="text2" w:themeShade="BF"/>
                <w:kern w:val="28"/>
                <w:sz w:val="52"/>
                <w:szCs w:val="32"/>
              </w:rPr>
            </w:pPr>
            <w:r>
              <w:rPr>
                <w:rFonts w:asciiTheme="majorHAnsi" w:eastAsiaTheme="majorEastAsia" w:hAnsiTheme="majorHAnsi" w:cstheme="majorBidi"/>
                <w:color w:val="061F57" w:themeColor="text2" w:themeShade="BF"/>
                <w:kern w:val="28"/>
                <w:sz w:val="52"/>
                <w:szCs w:val="32"/>
              </w:rPr>
              <w:t>05.</w:t>
            </w:r>
          </w:p>
        </w:tc>
        <w:tc>
          <w:tcPr>
            <w:tcW w:w="5794" w:type="dxa"/>
          </w:tcPr>
          <w:p w14:paraId="3D0FD953" w14:textId="77777777" w:rsidR="00E74D33" w:rsidRDefault="00E74D33" w:rsidP="001E646E">
            <w:pPr>
              <w:spacing w:after="200"/>
              <w:jc w:val="center"/>
              <w:rPr>
                <w:rFonts w:asciiTheme="majorHAnsi" w:eastAsiaTheme="majorEastAsia" w:hAnsiTheme="majorHAnsi" w:cstheme="majorBidi"/>
                <w:color w:val="061F57" w:themeColor="text2" w:themeShade="BF"/>
                <w:kern w:val="28"/>
                <w:sz w:val="52"/>
                <w:szCs w:val="32"/>
              </w:rPr>
            </w:pPr>
            <w:r>
              <w:rPr>
                <w:rFonts w:asciiTheme="majorHAnsi" w:eastAsiaTheme="majorEastAsia" w:hAnsiTheme="majorHAnsi" w:cstheme="majorBidi"/>
                <w:color w:val="061F57" w:themeColor="text2" w:themeShade="BF"/>
                <w:kern w:val="28"/>
                <w:sz w:val="52"/>
                <w:szCs w:val="32"/>
              </w:rPr>
              <w:t>Execution and Timeline</w:t>
            </w:r>
          </w:p>
        </w:tc>
        <w:tc>
          <w:tcPr>
            <w:tcW w:w="1962" w:type="dxa"/>
          </w:tcPr>
          <w:p w14:paraId="24112D01" w14:textId="4223CBC6" w:rsidR="00E74D33" w:rsidRDefault="001D0AA5" w:rsidP="001E646E">
            <w:pPr>
              <w:spacing w:after="200"/>
              <w:jc w:val="center"/>
              <w:rPr>
                <w:rFonts w:asciiTheme="majorHAnsi" w:eastAsiaTheme="majorEastAsia" w:hAnsiTheme="majorHAnsi" w:cstheme="majorBidi"/>
                <w:color w:val="061F57" w:themeColor="text2" w:themeShade="BF"/>
                <w:kern w:val="28"/>
                <w:sz w:val="52"/>
                <w:szCs w:val="32"/>
              </w:rPr>
            </w:pPr>
            <w:r>
              <w:rPr>
                <w:rFonts w:asciiTheme="majorHAnsi" w:eastAsiaTheme="majorEastAsia" w:hAnsiTheme="majorHAnsi" w:cstheme="majorBidi"/>
                <w:color w:val="061F57" w:themeColor="text2" w:themeShade="BF"/>
                <w:kern w:val="28"/>
                <w:sz w:val="52"/>
                <w:szCs w:val="32"/>
              </w:rPr>
              <w:t>19.</w:t>
            </w:r>
          </w:p>
        </w:tc>
      </w:tr>
      <w:tr w:rsidR="00E74D33" w14:paraId="4551ED87" w14:textId="77777777" w:rsidTr="001E646E">
        <w:trPr>
          <w:trHeight w:val="448"/>
        </w:trPr>
        <w:tc>
          <w:tcPr>
            <w:tcW w:w="2091" w:type="dxa"/>
          </w:tcPr>
          <w:p w14:paraId="6E18C1DB" w14:textId="77777777" w:rsidR="00E74D33" w:rsidRDefault="00E74D33" w:rsidP="001E646E">
            <w:pPr>
              <w:spacing w:after="200"/>
              <w:jc w:val="center"/>
              <w:rPr>
                <w:rFonts w:asciiTheme="majorHAnsi" w:eastAsiaTheme="majorEastAsia" w:hAnsiTheme="majorHAnsi" w:cstheme="majorBidi"/>
                <w:color w:val="061F57" w:themeColor="text2" w:themeShade="BF"/>
                <w:kern w:val="28"/>
                <w:sz w:val="52"/>
                <w:szCs w:val="32"/>
              </w:rPr>
            </w:pPr>
            <w:r>
              <w:rPr>
                <w:rFonts w:asciiTheme="majorHAnsi" w:eastAsiaTheme="majorEastAsia" w:hAnsiTheme="majorHAnsi" w:cstheme="majorBidi"/>
                <w:color w:val="061F57" w:themeColor="text2" w:themeShade="BF"/>
                <w:kern w:val="28"/>
                <w:sz w:val="52"/>
                <w:szCs w:val="32"/>
              </w:rPr>
              <w:t>06.</w:t>
            </w:r>
          </w:p>
        </w:tc>
        <w:tc>
          <w:tcPr>
            <w:tcW w:w="5794" w:type="dxa"/>
          </w:tcPr>
          <w:p w14:paraId="46D1DC7A" w14:textId="77777777" w:rsidR="00E74D33" w:rsidRDefault="00E74D33" w:rsidP="001E646E">
            <w:pPr>
              <w:spacing w:after="200"/>
              <w:jc w:val="center"/>
              <w:rPr>
                <w:rFonts w:asciiTheme="majorHAnsi" w:eastAsiaTheme="majorEastAsia" w:hAnsiTheme="majorHAnsi" w:cstheme="majorBidi"/>
                <w:color w:val="061F57" w:themeColor="text2" w:themeShade="BF"/>
                <w:kern w:val="28"/>
                <w:sz w:val="52"/>
                <w:szCs w:val="32"/>
              </w:rPr>
            </w:pPr>
            <w:r>
              <w:rPr>
                <w:rFonts w:asciiTheme="majorHAnsi" w:eastAsiaTheme="majorEastAsia" w:hAnsiTheme="majorHAnsi" w:cstheme="majorBidi"/>
                <w:color w:val="061F57" w:themeColor="text2" w:themeShade="BF"/>
                <w:kern w:val="28"/>
                <w:sz w:val="52"/>
                <w:szCs w:val="32"/>
              </w:rPr>
              <w:t>Conclusion</w:t>
            </w:r>
          </w:p>
        </w:tc>
        <w:tc>
          <w:tcPr>
            <w:tcW w:w="1962" w:type="dxa"/>
          </w:tcPr>
          <w:p w14:paraId="7C042024" w14:textId="12FE5587" w:rsidR="00E74D33" w:rsidRDefault="001D0AA5" w:rsidP="001E646E">
            <w:pPr>
              <w:spacing w:after="200"/>
              <w:jc w:val="center"/>
              <w:rPr>
                <w:rFonts w:asciiTheme="majorHAnsi" w:eastAsiaTheme="majorEastAsia" w:hAnsiTheme="majorHAnsi" w:cstheme="majorBidi"/>
                <w:color w:val="061F57" w:themeColor="text2" w:themeShade="BF"/>
                <w:kern w:val="28"/>
                <w:sz w:val="52"/>
                <w:szCs w:val="32"/>
              </w:rPr>
            </w:pPr>
            <w:r>
              <w:rPr>
                <w:rFonts w:asciiTheme="majorHAnsi" w:eastAsiaTheme="majorEastAsia" w:hAnsiTheme="majorHAnsi" w:cstheme="majorBidi"/>
                <w:color w:val="061F57" w:themeColor="text2" w:themeShade="BF"/>
                <w:kern w:val="28"/>
                <w:sz w:val="52"/>
                <w:szCs w:val="32"/>
              </w:rPr>
              <w:t>21.</w:t>
            </w:r>
          </w:p>
        </w:tc>
      </w:tr>
    </w:tbl>
    <w:p w14:paraId="015036F1" w14:textId="3614989F" w:rsidR="00CA656E" w:rsidRPr="00AB7DA1" w:rsidRDefault="00CA656E" w:rsidP="00666751">
      <w:pPr>
        <w:pStyle w:val="Heading1"/>
        <w:jc w:val="center"/>
        <w:rPr>
          <w:sz w:val="96"/>
          <w:szCs w:val="96"/>
        </w:rPr>
      </w:pPr>
      <w:r w:rsidRPr="00AB7DA1">
        <w:rPr>
          <w:sz w:val="96"/>
          <w:szCs w:val="96"/>
        </w:rPr>
        <w:t>INDEX</w:t>
      </w:r>
    </w:p>
    <w:p w14:paraId="4D7836FD" w14:textId="77777777" w:rsidR="00CA656E" w:rsidRDefault="00CA656E">
      <w:pPr>
        <w:spacing w:after="200"/>
        <w:rPr>
          <w:rFonts w:asciiTheme="majorHAnsi" w:eastAsiaTheme="majorEastAsia" w:hAnsiTheme="majorHAnsi" w:cstheme="majorBidi"/>
          <w:color w:val="061F57" w:themeColor="text2" w:themeShade="BF"/>
          <w:kern w:val="28"/>
          <w:sz w:val="52"/>
          <w:szCs w:val="32"/>
        </w:rPr>
      </w:pPr>
      <w:r>
        <w:br w:type="page"/>
      </w:r>
    </w:p>
    <w:p w14:paraId="4C5E6EED" w14:textId="637EAFD0" w:rsidR="00D077E9" w:rsidRDefault="00E74D33" w:rsidP="00E74D33">
      <w:pPr>
        <w:pStyle w:val="Heading1"/>
      </w:pPr>
      <w:r>
        <w:lastRenderedPageBreak/>
        <w:t xml:space="preserve">                      </w:t>
      </w:r>
      <w:r w:rsidR="00666751">
        <w:t>INTRODUCTION</w:t>
      </w:r>
    </w:p>
    <w:tbl>
      <w:tblPr>
        <w:tblW w:w="9999" w:type="dxa"/>
        <w:tblInd w:w="40" w:type="dxa"/>
        <w:tblCellMar>
          <w:left w:w="0" w:type="dxa"/>
          <w:right w:w="0" w:type="dxa"/>
        </w:tblCellMar>
        <w:tblLook w:val="0000" w:firstRow="0" w:lastRow="0" w:firstColumn="0" w:lastColumn="0" w:noHBand="0" w:noVBand="0"/>
      </w:tblPr>
      <w:tblGrid>
        <w:gridCol w:w="10396"/>
      </w:tblGrid>
      <w:tr w:rsidR="00D077E9" w14:paraId="4FD0FB83" w14:textId="77777777" w:rsidTr="00666751">
        <w:trPr>
          <w:trHeight w:val="638"/>
        </w:trPr>
        <w:tc>
          <w:tcPr>
            <w:tcW w:w="9999" w:type="dxa"/>
          </w:tcPr>
          <w:sdt>
            <w:sdtPr>
              <w:id w:val="1660650702"/>
              <w:placeholder>
                <w:docPart w:val="689AF31182524C19A0E75FC989BDEAEF"/>
              </w:placeholder>
              <w:showingPlcHdr/>
              <w15:dataBinding w:prefixMappings="xmlns:ns0='http://schemas.microsoft.com/temp/samples' " w:xpath="/ns0:employees[1]/ns0:employee[1]/ns0:CompanyName[1]" w:storeItemID="{00000000-0000-0000-0000-000000000000}"/>
              <w15:appearance w15:val="hidden"/>
            </w:sdtPr>
            <w:sdtContent>
              <w:p w14:paraId="5DD257AE" w14:textId="4776EBDA" w:rsidR="00D077E9" w:rsidRDefault="009249DA" w:rsidP="00666751">
                <w:pPr>
                  <w:pStyle w:val="Heading2"/>
                  <w:jc w:val="center"/>
                </w:pPr>
                <w:r w:rsidRPr="00DF027C">
                  <w:t>Subtitle Text Here</w:t>
                </w:r>
              </w:p>
            </w:sdtContent>
          </w:sdt>
          <w:p w14:paraId="697AA964" w14:textId="7A361FC9" w:rsidR="00DF027C" w:rsidRDefault="00666751" w:rsidP="00666751">
            <w:pPr>
              <w:jc w:val="center"/>
            </w:pPr>
            <w:r>
              <w:rPr>
                <w:noProof/>
              </w:rPr>
              <mc:AlternateContent>
                <mc:Choice Requires="wps">
                  <w:drawing>
                    <wp:inline distT="0" distB="0" distL="0" distR="0" wp14:anchorId="096E5C9B" wp14:editId="5649A11D">
                      <wp:extent cx="6601844" cy="695459"/>
                      <wp:effectExtent l="0" t="0" r="0" b="0"/>
                      <wp:docPr id="7" name="Text Box 7"/>
                      <wp:cNvGraphicFramePr/>
                      <a:graphic xmlns:a="http://schemas.openxmlformats.org/drawingml/2006/main">
                        <a:graphicData uri="http://schemas.microsoft.com/office/word/2010/wordprocessingShape">
                          <wps:wsp>
                            <wps:cNvSpPr txBox="1"/>
                            <wps:spPr>
                              <a:xfrm>
                                <a:off x="0" y="0"/>
                                <a:ext cx="6601844" cy="695459"/>
                              </a:xfrm>
                              <a:prstGeom prst="rect">
                                <a:avLst/>
                              </a:prstGeom>
                              <a:noFill/>
                              <a:ln w="6350">
                                <a:noFill/>
                              </a:ln>
                            </wps:spPr>
                            <wps:txbx>
                              <w:txbxContent>
                                <w:p w14:paraId="2307B84D" w14:textId="6AF99852" w:rsidR="00666751" w:rsidRPr="00363682" w:rsidRDefault="00666751" w:rsidP="00666751">
                                  <w:pPr>
                                    <w:rPr>
                                      <w:sz w:val="44"/>
                                      <w:szCs w:val="44"/>
                                    </w:rPr>
                                  </w:pPr>
                                  <w:r w:rsidRPr="00363682">
                                    <w:rPr>
                                      <w:i/>
                                      <w:sz w:val="44"/>
                                      <w:szCs w:val="44"/>
                                    </w:rPr>
                                    <w:t xml:space="preserve"> </w:t>
                                  </w:r>
                                  <w:r w:rsidR="00515040" w:rsidRPr="00363682">
                                    <w:rPr>
                                      <w:i/>
                                      <w:sz w:val="44"/>
                                      <w:szCs w:val="44"/>
                                    </w:rPr>
                                    <w:t xml:space="preserve">     </w:t>
                                  </w:r>
                                  <w:r w:rsidRPr="00363682">
                                    <w:rPr>
                                      <w:i/>
                                      <w:sz w:val="44"/>
                                      <w:szCs w:val="44"/>
                                    </w:rPr>
                                    <w:t>“The road to efficiency is paved with technology”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w16du="http://schemas.microsoft.com/office/word/2023/wordml/word16du">
                  <w:pict>
                    <v:shape w14:anchorId="096E5C9B" id="Text Box 7" o:spid="_x0000_s1028" type="#_x0000_t202" style="width:519.85pt;height:5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" filled="f" stroked="f" strokeweight=".5pt">
                      <v:textbox>
                        <w:txbxContent>
                          <w:p w14:paraId="2307B84D" w14:textId="6AF99852" w:rsidR="00666751" w:rsidRPr="00363682" w:rsidRDefault="00666751" w:rsidP="00666751">
                            <w:pPr>
                              <w:rPr>
                                <w:sz w:val="44"/>
                                <w:szCs w:val="44"/>
                              </w:rPr>
                            </w:pPr>
                            <w:r w:rsidRPr="00363682">
                              <w:rPr>
                                <w:i/>
                                <w:sz w:val="44"/>
                                <w:szCs w:val="44"/>
                              </w:rPr>
                              <w:t xml:space="preserve"> </w:t>
                            </w:r>
                            <w:r w:rsidR="00515040" w:rsidRPr="00363682">
                              <w:rPr>
                                <w:i/>
                                <w:sz w:val="44"/>
                                <w:szCs w:val="44"/>
                              </w:rPr>
                              <w:t xml:space="preserve">     </w:t>
                            </w:r>
                            <w:r w:rsidRPr="00363682">
                              <w:rPr>
                                <w:i/>
                                <w:sz w:val="44"/>
                                <w:szCs w:val="44"/>
                              </w:rPr>
                              <w:t>“The road to efficiency is paved with technology”</w:t>
                            </w:r>
                          </w:p>
                        </w:txbxContent>
                      </v:textbox>
                      <w10:anchorlock/>
                    </v:shape>
                  </w:pict>
                </mc:Fallback>
              </mc:AlternateContent>
            </w:r>
          </w:p>
          <w:p w14:paraId="172F88A4" w14:textId="5F21B271" w:rsidR="00363682" w:rsidRPr="00363682" w:rsidRDefault="00666751" w:rsidP="00363682">
            <w:pPr>
              <w:pStyle w:val="NormalWeb"/>
              <w:jc w:val="both"/>
              <w:rPr>
                <w:rFonts w:asciiTheme="minorHAnsi" w:hAnsiTheme="minorHAnsi" w:cstheme="minorHAnsi"/>
                <w:color w:val="0F0D29"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3682">
              <w:rPr>
                <w:rFonts w:asciiTheme="minorHAnsi" w:hAnsiTheme="minorHAnsi" w:cstheme="minorHAnsi"/>
                <w:color w:val="0F0D29"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today's rapidly evolving world, technology plays a pivotal role in enhancing the efficiency and effectiveness of various systems. One of the critical areas where technology has significantly impacted is transportation, particularly in the </w:t>
            </w:r>
            <w:r w:rsidR="009249DA" w:rsidRPr="00363682">
              <w:rPr>
                <w:rFonts w:asciiTheme="minorHAnsi" w:hAnsiTheme="minorHAnsi" w:cstheme="minorHAnsi"/>
                <w:color w:val="0F0D29"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area</w:t>
            </w:r>
            <w:r w:rsidRPr="00363682">
              <w:rPr>
                <w:rFonts w:asciiTheme="minorHAnsi" w:hAnsiTheme="minorHAnsi" w:cstheme="minorHAnsi"/>
                <w:color w:val="0F0D29"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of toll collection. Traditional toll collection methods, often plagued by congestion and delays, are gradually being replaced by innovative, technology-driven solutions.</w:t>
            </w:r>
            <w:r w:rsidR="00363682" w:rsidRPr="00363682">
              <w:rPr>
                <w:rFonts w:asciiTheme="minorHAnsi" w:hAnsiTheme="minorHAnsi" w:cstheme="minorHAnsi"/>
                <w:color w:val="0F0D29"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current electronic toll collection systems like fast tags still have limitations in terms of scalability, dynamic pricing, and integration with various payment methods. Moreover, these systems cannot often provide real-time data and analytics that could enhance traffic management and decision-making.</w:t>
            </w:r>
          </w:p>
          <w:p w14:paraId="32667413" w14:textId="77777777" w:rsidR="00363682" w:rsidRPr="00363682" w:rsidRDefault="00666751" w:rsidP="00666751">
            <w:pPr>
              <w:pStyle w:val="NormalWeb"/>
              <w:jc w:val="both"/>
              <w:rPr>
                <w:rFonts w:asciiTheme="minorHAnsi" w:hAnsiTheme="minorHAnsi" w:cstheme="minorHAnsi"/>
                <w:color w:val="0F0D29"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3682">
              <w:rPr>
                <w:rFonts w:asciiTheme="minorHAnsi" w:hAnsiTheme="minorHAnsi" w:cstheme="minorHAnsi"/>
                <w:color w:val="0F0D29"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This project focuses on developing a GPS-based toll system simulation using Python. The primary aim is to create an efficient and accurate system that can streamline toll collection, reduce congestion, and improve the overall driving experience. </w:t>
            </w:r>
          </w:p>
          <w:p w14:paraId="6491CA01" w14:textId="43D3E0DE" w:rsidR="00666751" w:rsidRPr="00363682" w:rsidRDefault="00666751" w:rsidP="00666751">
            <w:pPr>
              <w:pStyle w:val="NormalWeb"/>
              <w:jc w:val="both"/>
              <w:rPr>
                <w:rFonts w:asciiTheme="minorHAnsi" w:hAnsiTheme="minorHAnsi" w:cstheme="minorHAnsi"/>
                <w:color w:val="0F0D29"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3682">
              <w:rPr>
                <w:rFonts w:asciiTheme="minorHAnsi" w:hAnsiTheme="minorHAnsi" w:cstheme="minorHAnsi"/>
                <w:color w:val="0F0D29"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report provides a comprehensive overview of the project, detailing the objectives, methodologies, implementation, and results. It aims to highlight the importance of integrating modern technology into transportation systems to achieve higher efficiency and reliability.</w:t>
            </w:r>
          </w:p>
          <w:p w14:paraId="542ACE6D" w14:textId="0E2FBB7D" w:rsidR="00666751" w:rsidRPr="00666751" w:rsidRDefault="00CE7E7C" w:rsidP="00666751">
            <w:pPr>
              <w:pStyle w:val="NormalWeb"/>
              <w:jc w:val="both"/>
              <w:rPr>
                <w:rFonts w:asciiTheme="minorHAnsi" w:hAnsiTheme="minorHAnsi" w:cstheme="minorHAnsi"/>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noProof/>
                <w:color w:val="0F0D29" w:themeColor="text1"/>
                <w:sz w:val="32"/>
                <w:szCs w:val="32"/>
              </w:rPr>
              <w:t xml:space="preserve">                                                                </w:t>
            </w:r>
          </w:p>
          <w:p w14:paraId="545CEA36" w14:textId="320F0FEB" w:rsidR="00666751" w:rsidRDefault="00666751" w:rsidP="00666751">
            <w:pPr>
              <w:pStyle w:val="Content"/>
              <w:jc w:val="center"/>
              <w:rPr>
                <w:b/>
              </w:rPr>
            </w:pPr>
          </w:p>
          <w:p w14:paraId="21C152D9" w14:textId="5148EDD7" w:rsidR="00DF027C" w:rsidRPr="00DF027C" w:rsidRDefault="00DF027C" w:rsidP="00666751">
            <w:pPr>
              <w:pStyle w:val="Content"/>
              <w:jc w:val="center"/>
            </w:pPr>
          </w:p>
          <w:p w14:paraId="1094096E" w14:textId="07063395" w:rsidR="00DF027C" w:rsidRDefault="00DF027C" w:rsidP="00666751">
            <w:pPr>
              <w:jc w:val="center"/>
            </w:pPr>
          </w:p>
          <w:p w14:paraId="1A3A7616" w14:textId="35162B38" w:rsidR="00DF027C" w:rsidRDefault="00DF027C" w:rsidP="00666751">
            <w:pPr>
              <w:pStyle w:val="Content"/>
              <w:jc w:val="center"/>
            </w:pPr>
          </w:p>
        </w:tc>
      </w:tr>
    </w:tbl>
    <w:p w14:paraId="16862AE7" w14:textId="4741C3C3" w:rsidR="00515040" w:rsidRPr="00515040" w:rsidRDefault="00515040" w:rsidP="00515040">
      <w:pPr>
        <w:pStyle w:val="Heading1"/>
        <w:rPr>
          <w:sz w:val="40"/>
          <w:szCs w:val="40"/>
        </w:rPr>
      </w:pPr>
      <w:r w:rsidRPr="00515040">
        <w:rPr>
          <w:sz w:val="40"/>
          <w:szCs w:val="40"/>
        </w:rPr>
        <w:lastRenderedPageBreak/>
        <w:t>PROBLEM STATEMENT</w:t>
      </w:r>
      <w:r>
        <w:rPr>
          <w:sz w:val="40"/>
          <w:szCs w:val="40"/>
        </w:rPr>
        <w:t>:</w:t>
      </w:r>
    </w:p>
    <w:p w14:paraId="1154047E" w14:textId="5F3D21AD" w:rsidR="00586392" w:rsidRPr="00CE7E7C" w:rsidRDefault="00515040" w:rsidP="00515040">
      <w:pPr>
        <w:pStyle w:val="NormalWeb"/>
        <w:jc w:val="both"/>
        <w:rPr>
          <w:rFonts w:asciiTheme="minorHAnsi" w:hAnsiTheme="minorHAnsi" w:cstheme="minorHAnsi"/>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7E7C">
        <w:rPr>
          <w:rFonts w:asciiTheme="minorHAnsi" w:hAnsiTheme="minorHAnsi" w:cstheme="minorHAnsi"/>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Develop a Python-based simulation for a GPS toll collection system, incorporating vehicle movement along predefined routes, toll zone detection, distance calculation within toll zones, and payment processing.</w:t>
      </w:r>
    </w:p>
    <w:p w14:paraId="4E255E54" w14:textId="69EDB718" w:rsidR="00515040" w:rsidRDefault="00515040" w:rsidP="00515040">
      <w:pPr>
        <w:pStyle w:val="Heading1"/>
        <w:rPr>
          <w:sz w:val="40"/>
          <w:szCs w:val="40"/>
        </w:rPr>
      </w:pPr>
      <w:r w:rsidRPr="00515040">
        <w:rPr>
          <w:sz w:val="40"/>
          <w:szCs w:val="40"/>
        </w:rPr>
        <w:t>P</w:t>
      </w:r>
      <w:r>
        <w:rPr>
          <w:sz w:val="40"/>
          <w:szCs w:val="40"/>
        </w:rPr>
        <w:t>ROPOSED SOLUTION:</w:t>
      </w:r>
    </w:p>
    <w:p w14:paraId="2B41D49D" w14:textId="1B8156AB" w:rsidR="00515040" w:rsidRDefault="00515040" w:rsidP="00515040">
      <w:pPr>
        <w:pStyle w:val="Heading1"/>
        <w:rPr>
          <w:rFonts w:asciiTheme="minorHAnsi" w:hAnsiTheme="minorHAnsi" w:cstheme="minorHAnsi"/>
          <w:b w:val="0"/>
          <w:bCs/>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b w:val="0"/>
          <w:bCs/>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GPS toll-based calculation uses GPS technology to track a vehicle’s location and calculate tolls in real-time (</w:t>
      </w:r>
      <w:r w:rsidR="00363682">
        <w:rPr>
          <w:rFonts w:asciiTheme="minorHAnsi" w:hAnsiTheme="minorHAnsi" w:cstheme="minorHAnsi"/>
          <w:b w:val="0"/>
          <w:bCs/>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r>
        <w:rPr>
          <w:rFonts w:asciiTheme="minorHAnsi" w:hAnsiTheme="minorHAnsi" w:cstheme="minorHAnsi"/>
          <w:b w:val="0"/>
          <w:bCs/>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obile phones</w:t>
      </w:r>
      <w:r w:rsidR="00CE7E7C">
        <w:rPr>
          <w:rFonts w:asciiTheme="minorHAnsi" w:hAnsiTheme="minorHAnsi" w:cstheme="minorHAnsi"/>
          <w:b w:val="0"/>
          <w:bCs/>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/Electronic control unit</w:t>
      </w:r>
      <w:r>
        <w:rPr>
          <w:rFonts w:asciiTheme="minorHAnsi" w:hAnsiTheme="minorHAnsi" w:cstheme="minorHAnsi"/>
          <w:b w:val="0"/>
          <w:bCs/>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this gives an advantage over RFID chips and allows us to debit the amount dynamically. </w:t>
      </w:r>
    </w:p>
    <w:p w14:paraId="18396EFC" w14:textId="4CB353ED" w:rsidR="00515040" w:rsidRDefault="00515040" w:rsidP="00515040">
      <w:pPr>
        <w:pStyle w:val="Heading1"/>
        <w:numPr>
          <w:ilvl w:val="0"/>
          <w:numId w:val="1"/>
        </w:numPr>
        <w:rPr>
          <w:rFonts w:asciiTheme="minorHAnsi" w:hAnsiTheme="minorHAnsi" w:cstheme="minorHAnsi"/>
          <w:b w:val="0"/>
          <w:bCs/>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b w:val="0"/>
          <w:bCs/>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Live GPS tracking</w:t>
      </w:r>
    </w:p>
    <w:p w14:paraId="3638DF1E" w14:textId="13757999" w:rsidR="00515040" w:rsidRDefault="00515040" w:rsidP="00515040">
      <w:pPr>
        <w:pStyle w:val="Heading1"/>
        <w:numPr>
          <w:ilvl w:val="0"/>
          <w:numId w:val="1"/>
        </w:numPr>
        <w:rPr>
          <w:rFonts w:asciiTheme="minorHAnsi" w:hAnsiTheme="minorHAnsi" w:cstheme="minorHAnsi"/>
          <w:b w:val="0"/>
          <w:bCs/>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b w:val="0"/>
          <w:bCs/>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Toll route detection and calculation</w:t>
      </w:r>
    </w:p>
    <w:p w14:paraId="0C576E04" w14:textId="211782FE" w:rsidR="00515040" w:rsidRDefault="00515040" w:rsidP="00515040">
      <w:pPr>
        <w:pStyle w:val="Heading1"/>
        <w:numPr>
          <w:ilvl w:val="0"/>
          <w:numId w:val="1"/>
        </w:numPr>
        <w:rPr>
          <w:rFonts w:asciiTheme="minorHAnsi" w:hAnsiTheme="minorHAnsi" w:cstheme="minorHAnsi"/>
          <w:b w:val="0"/>
          <w:bCs/>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b w:val="0"/>
          <w:bCs/>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Payment processing</w:t>
      </w:r>
    </w:p>
    <w:p w14:paraId="5DC154F8" w14:textId="2517A3F4" w:rsidR="00515040" w:rsidRDefault="00515040" w:rsidP="00515040">
      <w:pPr>
        <w:pStyle w:val="Heading1"/>
        <w:numPr>
          <w:ilvl w:val="0"/>
          <w:numId w:val="1"/>
        </w:numPr>
        <w:rPr>
          <w:rFonts w:asciiTheme="minorHAnsi" w:hAnsiTheme="minorHAnsi" w:cstheme="minorHAnsi"/>
          <w:b w:val="0"/>
          <w:bCs/>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b w:val="0"/>
          <w:bCs/>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Report generation: User side (Receipt generation) and Admin side (Analytics)</w:t>
      </w:r>
    </w:p>
    <w:p w14:paraId="752A4C67" w14:textId="273638ED" w:rsidR="00586392" w:rsidRDefault="00586392" w:rsidP="00586392">
      <w:pPr>
        <w:pStyle w:val="Heading1"/>
        <w:rPr>
          <w:sz w:val="40"/>
          <w:szCs w:val="40"/>
        </w:rPr>
      </w:pPr>
      <w:r>
        <w:rPr>
          <w:sz w:val="40"/>
          <w:szCs w:val="40"/>
        </w:rPr>
        <w:t>IMPACT:</w:t>
      </w:r>
    </w:p>
    <w:p w14:paraId="1967A7C4" w14:textId="58AED9AE" w:rsidR="00586392" w:rsidRDefault="00586392" w:rsidP="00586392">
      <w:pPr>
        <w:pStyle w:val="Heading1"/>
        <w:rPr>
          <w:rFonts w:asciiTheme="minorHAnsi" w:hAnsiTheme="minorHAnsi" w:cstheme="minorHAnsi"/>
          <w:b w:val="0"/>
          <w:bCs/>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b w:val="0"/>
          <w:bCs/>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simulation helps us develop a system of automatic and dynamic methods to collect tolls offering more efficiency and less over-crowding. Some common benefits of GPS toll calculation are:</w:t>
      </w:r>
    </w:p>
    <w:p w14:paraId="5E3A3A41" w14:textId="47F95024" w:rsidR="00586392" w:rsidRPr="00586392" w:rsidRDefault="00586392" w:rsidP="00586392">
      <w:pPr>
        <w:pStyle w:val="Heading1"/>
        <w:numPr>
          <w:ilvl w:val="0"/>
          <w:numId w:val="2"/>
        </w:numPr>
        <w:rPr>
          <w:sz w:val="40"/>
          <w:szCs w:val="40"/>
        </w:rPr>
      </w:pPr>
      <w:r>
        <w:rPr>
          <w:rFonts w:asciiTheme="minorHAnsi" w:hAnsiTheme="minorHAnsi" w:cstheme="minorHAnsi"/>
          <w:b w:val="0"/>
          <w:bCs/>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Real-time accuracy</w:t>
      </w:r>
    </w:p>
    <w:p w14:paraId="26F88561" w14:textId="220B2B36" w:rsidR="00586392" w:rsidRPr="00586392" w:rsidRDefault="00586392" w:rsidP="00586392">
      <w:pPr>
        <w:pStyle w:val="Heading1"/>
        <w:numPr>
          <w:ilvl w:val="0"/>
          <w:numId w:val="2"/>
        </w:numPr>
        <w:rPr>
          <w:sz w:val="40"/>
          <w:szCs w:val="40"/>
        </w:rPr>
      </w:pPr>
      <w:r>
        <w:rPr>
          <w:rFonts w:asciiTheme="minorHAnsi" w:hAnsiTheme="minorHAnsi" w:cstheme="minorHAnsi"/>
          <w:b w:val="0"/>
          <w:bCs/>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Convenience and reduced congestion</w:t>
      </w:r>
    </w:p>
    <w:p w14:paraId="36BB526A" w14:textId="173BBA69" w:rsidR="00586392" w:rsidRPr="00586392" w:rsidRDefault="00586392" w:rsidP="00586392">
      <w:pPr>
        <w:pStyle w:val="Heading1"/>
        <w:numPr>
          <w:ilvl w:val="0"/>
          <w:numId w:val="2"/>
        </w:numPr>
        <w:rPr>
          <w:sz w:val="40"/>
          <w:szCs w:val="40"/>
        </w:rPr>
      </w:pPr>
      <w:r>
        <w:rPr>
          <w:rFonts w:asciiTheme="minorHAnsi" w:hAnsiTheme="minorHAnsi" w:cstheme="minorHAnsi"/>
          <w:b w:val="0"/>
          <w:bCs/>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Increased transparency and improved customer experience</w:t>
      </w:r>
    </w:p>
    <w:p w14:paraId="1AF9A1DA" w14:textId="12F61F3C" w:rsidR="00586392" w:rsidRPr="00586392" w:rsidRDefault="00586392" w:rsidP="00586392">
      <w:pPr>
        <w:pStyle w:val="Heading1"/>
        <w:ind w:left="720"/>
        <w:rPr>
          <w:sz w:val="40"/>
          <w:szCs w:val="40"/>
        </w:rPr>
      </w:pPr>
      <w:r>
        <w:rPr>
          <w:rFonts w:asciiTheme="minorHAnsi" w:hAnsiTheme="minorHAnsi" w:cstheme="minorHAnsi"/>
          <w:b w:val="0"/>
          <w:bCs/>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03AE300" w14:textId="77777777" w:rsidR="00586392" w:rsidRPr="00515040" w:rsidRDefault="00586392" w:rsidP="00586392">
      <w:pPr>
        <w:pStyle w:val="Heading1"/>
        <w:rPr>
          <w:rFonts w:asciiTheme="minorHAnsi" w:hAnsiTheme="minorHAnsi" w:cstheme="minorHAnsi"/>
          <w:b w:val="0"/>
          <w:bCs/>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1C1673" w14:textId="77777777" w:rsidR="00643CEE" w:rsidRDefault="00643CEE" w:rsidP="00666751">
      <w:pPr>
        <w:jc w:val="center"/>
      </w:pPr>
    </w:p>
    <w:p w14:paraId="2A30C956" w14:textId="5541A378" w:rsidR="00586392" w:rsidRDefault="00586392" w:rsidP="00586392">
      <w:pPr>
        <w:pStyle w:val="Heading1"/>
        <w:rPr>
          <w:sz w:val="40"/>
          <w:szCs w:val="40"/>
        </w:rPr>
      </w:pPr>
      <w:r>
        <w:rPr>
          <w:sz w:val="40"/>
          <w:szCs w:val="40"/>
        </w:rPr>
        <w:lastRenderedPageBreak/>
        <w:t>PROJECT METRICS:</w:t>
      </w:r>
    </w:p>
    <w:p w14:paraId="0B7F076B" w14:textId="2BED0067" w:rsidR="00586392" w:rsidRDefault="00586392" w:rsidP="00586392">
      <w:pPr>
        <w:pStyle w:val="Heading1"/>
        <w:rPr>
          <w:rFonts w:asciiTheme="minorHAnsi" w:hAnsiTheme="minorHAnsi" w:cstheme="minorHAnsi"/>
          <w:b w:val="0"/>
          <w:bCs/>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b w:val="0"/>
          <w:bCs/>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following are the metrics that will help assess the performance, accuracy</w:t>
      </w:r>
      <w:r w:rsidR="00B93F90">
        <w:rPr>
          <w:rFonts w:asciiTheme="minorHAnsi" w:hAnsiTheme="minorHAnsi" w:cstheme="minorHAnsi"/>
          <w:b w:val="0"/>
          <w:bCs/>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Theme="minorHAnsi" w:hAnsiTheme="minorHAnsi" w:cstheme="minorHAnsi"/>
          <w:b w:val="0"/>
          <w:bCs/>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effectiveness of the system:</w:t>
      </w:r>
    </w:p>
    <w:p w14:paraId="43C8E28B" w14:textId="77777777" w:rsidR="00B93F90" w:rsidRDefault="00586392" w:rsidP="00B93F90">
      <w:pPr>
        <w:pStyle w:val="Heading1"/>
        <w:numPr>
          <w:ilvl w:val="0"/>
          <w:numId w:val="3"/>
        </w:numPr>
        <w:rPr>
          <w:sz w:val="40"/>
          <w:szCs w:val="40"/>
        </w:rPr>
      </w:pPr>
      <w:r w:rsidRPr="00B93F90">
        <w:rPr>
          <w:rFonts w:asciiTheme="minorHAnsi" w:hAnsiTheme="minorHAnsi" w:cstheme="minorHAnsi"/>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ACCURACY METRICS:</w:t>
      </w:r>
      <w:r>
        <w:rPr>
          <w:rFonts w:asciiTheme="minorHAnsi" w:hAnsiTheme="minorHAnsi" w:cstheme="minorHAnsi"/>
          <w:b w:val="0"/>
          <w:bCs/>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GPS accuracy, simulation time, distance calculation accuracy and Toll calculation accuracy.</w:t>
      </w:r>
    </w:p>
    <w:p w14:paraId="4ED06FA8" w14:textId="768E1502" w:rsidR="00586392" w:rsidRPr="00B93F90" w:rsidRDefault="00586392" w:rsidP="00B93F90">
      <w:pPr>
        <w:pStyle w:val="Heading1"/>
        <w:numPr>
          <w:ilvl w:val="0"/>
          <w:numId w:val="3"/>
        </w:numPr>
        <w:rPr>
          <w:sz w:val="40"/>
          <w:szCs w:val="40"/>
        </w:rPr>
      </w:pPr>
      <w:r w:rsidRPr="00B93F90">
        <w:rPr>
          <w:rFonts w:asciiTheme="minorHAnsi" w:hAnsiTheme="minorHAnsi" w:cstheme="minorHAnsi"/>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EXPERIENCE METRICS:</w:t>
      </w:r>
      <w:r w:rsidRPr="00B93F90">
        <w:rPr>
          <w:rFonts w:asciiTheme="minorHAnsi" w:hAnsiTheme="minorHAnsi" w:cstheme="minorHAnsi"/>
          <w:b w:val="0"/>
          <w:bCs/>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93F90" w:rsidRPr="00B93F90">
        <w:rPr>
          <w:rFonts w:asciiTheme="minorHAnsi" w:hAnsiTheme="minorHAnsi" w:cstheme="minorHAnsi"/>
          <w:b w:val="0"/>
          <w:bCs/>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account balance accuracy, Payment success rate, and Receipt generation accuracy.</w:t>
      </w:r>
    </w:p>
    <w:p w14:paraId="1BD8FE35" w14:textId="71C356B7" w:rsidR="00B93F90" w:rsidRPr="00B93F90" w:rsidRDefault="00B93F90" w:rsidP="00586392">
      <w:pPr>
        <w:pStyle w:val="Heading1"/>
        <w:numPr>
          <w:ilvl w:val="0"/>
          <w:numId w:val="3"/>
        </w:numPr>
        <w:rPr>
          <w:sz w:val="40"/>
          <w:szCs w:val="40"/>
        </w:rPr>
      </w:pPr>
      <w:r w:rsidRPr="00B93F90">
        <w:rPr>
          <w:rFonts w:asciiTheme="minorHAnsi" w:hAnsiTheme="minorHAnsi" w:cstheme="minorHAnsi"/>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FINANCIAL METRICS:</w:t>
      </w:r>
      <w:r>
        <w:rPr>
          <w:rFonts w:asciiTheme="minorHAnsi" w:hAnsiTheme="minorHAnsi" w:cstheme="minorHAnsi"/>
          <w:b w:val="0"/>
          <w:bCs/>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Total toll revenue, revenue per zone, and Average toll per vehicle.</w:t>
      </w:r>
    </w:p>
    <w:p w14:paraId="27E339C8" w14:textId="4AC0F597" w:rsidR="00B93F90" w:rsidRPr="00B93F90" w:rsidRDefault="00B93F90" w:rsidP="00586392">
      <w:pPr>
        <w:pStyle w:val="Heading1"/>
        <w:numPr>
          <w:ilvl w:val="0"/>
          <w:numId w:val="3"/>
        </w:numPr>
        <w:rPr>
          <w:sz w:val="40"/>
          <w:szCs w:val="40"/>
        </w:rPr>
      </w:pPr>
      <w:r w:rsidRPr="00B93F90">
        <w:rPr>
          <w:rFonts w:asciiTheme="minorHAnsi" w:hAnsiTheme="minorHAnsi" w:cstheme="minorHAnsi"/>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ANALYTICAL METRICS:</w:t>
      </w:r>
      <w:r>
        <w:rPr>
          <w:rFonts w:asciiTheme="minorHAnsi" w:hAnsiTheme="minorHAnsi" w:cstheme="minorHAnsi"/>
          <w:b w:val="0"/>
          <w:bCs/>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Vehicle movement report and Toll collection reports </w:t>
      </w:r>
    </w:p>
    <w:p w14:paraId="73A161BB" w14:textId="1D71C54F" w:rsidR="00B93F90" w:rsidRPr="00B93F90" w:rsidRDefault="00B93F90" w:rsidP="00B93F90">
      <w:pPr>
        <w:pStyle w:val="Heading1"/>
        <w:numPr>
          <w:ilvl w:val="0"/>
          <w:numId w:val="3"/>
        </w:numPr>
        <w:rPr>
          <w:sz w:val="40"/>
          <w:szCs w:val="40"/>
        </w:rPr>
      </w:pPr>
      <w:r w:rsidRPr="00B93F90">
        <w:rPr>
          <w:rFonts w:asciiTheme="minorHAnsi" w:hAnsiTheme="minorHAnsi" w:cstheme="minorHAnsi"/>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SECURITY METRICS:</w:t>
      </w:r>
      <w:r>
        <w:rPr>
          <w:rFonts w:asciiTheme="minorHAnsi" w:hAnsiTheme="minorHAnsi" w:cstheme="minorHAnsi"/>
          <w:b w:val="0"/>
          <w:bCs/>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Data breach incidents and login security strength.</w:t>
      </w:r>
    </w:p>
    <w:p w14:paraId="535DB9AD" w14:textId="4DA90CC5" w:rsidR="00B93F90" w:rsidRDefault="00B93F90" w:rsidP="00B93F90">
      <w:pPr>
        <w:pStyle w:val="Heading1"/>
        <w:rPr>
          <w:sz w:val="40"/>
          <w:szCs w:val="40"/>
        </w:rPr>
      </w:pPr>
      <w:r>
        <w:rPr>
          <w:sz w:val="40"/>
          <w:szCs w:val="40"/>
        </w:rPr>
        <w:t>LIMITATIONS:</w:t>
      </w:r>
    </w:p>
    <w:p w14:paraId="695BC31F" w14:textId="351BEAAC" w:rsidR="00B93F90" w:rsidRPr="00B93F90" w:rsidRDefault="00B93F90" w:rsidP="00B93F90">
      <w:pPr>
        <w:pStyle w:val="Heading1"/>
        <w:rPr>
          <w:sz w:val="40"/>
          <w:szCs w:val="40"/>
        </w:rPr>
      </w:pPr>
      <w:r>
        <w:rPr>
          <w:rFonts w:asciiTheme="minorHAnsi" w:hAnsiTheme="minorHAnsi" w:cstheme="minorHAnsi"/>
          <w:b w:val="0"/>
          <w:bCs/>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limitations of this project are:</w:t>
      </w:r>
    </w:p>
    <w:p w14:paraId="67DDA373" w14:textId="0B068B79" w:rsidR="00B93F90" w:rsidRPr="00B93F90" w:rsidRDefault="00B93F90" w:rsidP="00B93F90">
      <w:pPr>
        <w:jc w:val="both"/>
        <w:rPr>
          <w:rFonts w:eastAsia="Times New Roman" w:cstheme="minorHAnsi"/>
          <w:b w:val="0"/>
          <w:color w:val="0F0D29"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3F90">
        <w:rPr>
          <w:rFonts w:cstheme="minorHAnsi"/>
          <w:bCs/>
          <w:color w:val="0F0D29"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rFonts w:cstheme="minorHAnsi"/>
          <w:b w:val="0"/>
          <w:color w:val="0F0D29"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93F90">
        <w:rPr>
          <w:rFonts w:cstheme="minorHAnsi"/>
          <w:b w:val="0"/>
          <w:color w:val="0F0D29"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93F90">
        <w:rPr>
          <w:rStyle w:val="Strong"/>
          <w:rFonts w:cstheme="minorHAnsi"/>
          <w:b/>
          <w:bCs w:val="0"/>
          <w:color w:val="0F0D29"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Simulation Accuracy</w:t>
      </w:r>
      <w:r w:rsidRPr="00B93F90">
        <w:rPr>
          <w:rFonts w:cstheme="minorHAnsi"/>
          <w:b w:val="0"/>
          <w:color w:val="0F0D29"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While efforts will be made to simulate realistic vehicle movements and toll zone crossings, the accuracy may be influenced by the quality of input data and the simulation model.</w:t>
      </w:r>
    </w:p>
    <w:p w14:paraId="3CD452C3" w14:textId="780772C6" w:rsidR="00B93F90" w:rsidRPr="00B93F90" w:rsidRDefault="00B93F90" w:rsidP="00B93F90">
      <w:pPr>
        <w:jc w:val="both"/>
        <w:rPr>
          <w:rFonts w:cstheme="minorHAnsi"/>
          <w:b w:val="0"/>
          <w:color w:val="0F0D29"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3F90">
        <w:rPr>
          <w:rFonts w:cstheme="minorHAnsi"/>
          <w:bCs/>
          <w:color w:val="0F0D29"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rFonts w:cstheme="minorHAnsi"/>
          <w:b w:val="0"/>
          <w:color w:val="0F0D29"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93F90">
        <w:rPr>
          <w:rFonts w:cstheme="minorHAnsi"/>
          <w:b w:val="0"/>
          <w:color w:val="0F0D29"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93F90">
        <w:rPr>
          <w:rStyle w:val="Strong"/>
          <w:rFonts w:cstheme="minorHAnsi"/>
          <w:b/>
          <w:bCs w:val="0"/>
          <w:color w:val="0F0D29"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GPS Signal Variability</w:t>
      </w:r>
      <w:r w:rsidRPr="00B93F90">
        <w:rPr>
          <w:rFonts w:cstheme="minorHAnsi"/>
          <w:b w:val="0"/>
          <w:bCs/>
          <w:color w:val="0F0D29"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B93F90">
        <w:rPr>
          <w:rFonts w:cstheme="minorHAnsi"/>
          <w:b w:val="0"/>
          <w:color w:val="0F0D29"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Factors such as weather conditions, terrain, and urban environments may affect the accuracy of GPS signals used in the simulation.</w:t>
      </w:r>
    </w:p>
    <w:p w14:paraId="3877D077" w14:textId="18894F84" w:rsidR="00B93F90" w:rsidRPr="00B93F90" w:rsidRDefault="00B93F90" w:rsidP="00B93F90">
      <w:pPr>
        <w:jc w:val="both"/>
        <w:rPr>
          <w:rFonts w:cstheme="minorHAnsi"/>
          <w:b w:val="0"/>
          <w:color w:val="0F0D29"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3F90">
        <w:rPr>
          <w:rFonts w:cstheme="minorHAnsi"/>
          <w:bCs/>
          <w:color w:val="0F0D29"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Pr>
          <w:rFonts w:cstheme="minorHAnsi"/>
          <w:b w:val="0"/>
          <w:color w:val="0F0D29"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93F90">
        <w:rPr>
          <w:rStyle w:val="Strong"/>
          <w:rFonts w:cstheme="minorHAnsi"/>
          <w:b/>
          <w:bCs w:val="0"/>
          <w:color w:val="0F0D29"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Simplified Payment Simulation</w:t>
      </w:r>
      <w:r w:rsidRPr="00B93F90">
        <w:rPr>
          <w:rFonts w:cstheme="minorHAnsi"/>
          <w:b w:val="0"/>
          <w:bCs/>
          <w:color w:val="0F0D29"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B93F90">
        <w:rPr>
          <w:rFonts w:cstheme="minorHAnsi"/>
          <w:b w:val="0"/>
          <w:color w:val="0F0D29"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payment simulation will be a simplified model and may not cover all complexities of real-world payment processing systems.</w:t>
      </w:r>
    </w:p>
    <w:p w14:paraId="7ED9DB4F" w14:textId="401E5D13" w:rsidR="00B93F90" w:rsidRPr="00B93F90" w:rsidRDefault="00B93F90" w:rsidP="00B93F90">
      <w:pPr>
        <w:jc w:val="both"/>
        <w:rPr>
          <w:rFonts w:cstheme="minorHAnsi"/>
          <w:b w:val="0"/>
          <w:color w:val="0F0D29"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3F90">
        <w:rPr>
          <w:rFonts w:cstheme="minorHAnsi"/>
          <w:bCs/>
          <w:color w:val="0F0D29"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  </w:t>
      </w:r>
      <w:r w:rsidRPr="00B93F90">
        <w:rPr>
          <w:rStyle w:val="Strong"/>
          <w:rFonts w:cstheme="minorHAnsi"/>
          <w:b/>
          <w:color w:val="0F0D29"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Integration with Existing Systems</w:t>
      </w:r>
      <w:r w:rsidRPr="00B93F90">
        <w:rPr>
          <w:rFonts w:cstheme="minorHAnsi"/>
          <w:b w:val="0"/>
          <w:color w:val="0F0D29"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 project will focus on the simulation itself and may not cover integration with existing fleet management or accounting systems.</w:t>
      </w:r>
    </w:p>
    <w:p w14:paraId="06BF69F4" w14:textId="52EA8C3C" w:rsidR="00B93F90" w:rsidRPr="00B93F90" w:rsidRDefault="00B93F90" w:rsidP="00B93F90">
      <w:pPr>
        <w:jc w:val="both"/>
        <w:rPr>
          <w:rFonts w:cstheme="minorHAnsi"/>
          <w:b w:val="0"/>
          <w:color w:val="0F0D29"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3F90">
        <w:rPr>
          <w:rFonts w:cstheme="minorHAnsi"/>
          <w:bCs/>
          <w:color w:val="0F0D29"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6.  </w:t>
      </w:r>
      <w:r w:rsidRPr="00B93F90">
        <w:rPr>
          <w:rStyle w:val="Strong"/>
          <w:rFonts w:cstheme="minorHAnsi"/>
          <w:b/>
          <w:color w:val="0F0D29"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Security Measures</w:t>
      </w:r>
      <w:r w:rsidRPr="00B93F90">
        <w:rPr>
          <w:rFonts w:cstheme="minorHAnsi"/>
          <w:b w:val="0"/>
          <w:color w:val="0F0D29"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While basic security measures will be implemented, the project may not cover advanced security features required for deployment in a real-world scenario.</w:t>
      </w:r>
    </w:p>
    <w:p w14:paraId="224DA1EB" w14:textId="54C70F82" w:rsidR="00B93F90" w:rsidRDefault="00B93F90" w:rsidP="00B93F90">
      <w:pPr>
        <w:pStyle w:val="Heading1"/>
        <w:jc w:val="center"/>
      </w:pPr>
      <w:r>
        <w:lastRenderedPageBreak/>
        <w:t>METHODOLOGY</w:t>
      </w:r>
    </w:p>
    <w:p w14:paraId="2CF6F69E" w14:textId="6238E7CE" w:rsidR="00B93F90" w:rsidRDefault="00B87D2A" w:rsidP="00B93F90">
      <w:pPr>
        <w:pStyle w:val="Heading1"/>
        <w:rPr>
          <w:b w:val="0"/>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7D2A">
        <w:rPr>
          <w:b w:val="0"/>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methodology section provides a detailed account of the processes and tools used to achieve the project objectives. By following a systematic approach, we ensured the accuracy and efficiency of the GPS Toll-based System Simulation. The methodology is divided into several key components, each addressing a specific aspect of the project. From setting up the simulation environment and initializing vehicles to detecting toll zone crossings and processing payments, every step is meticulously documented to provide a clear understanding of the project's workflow.</w:t>
      </w:r>
    </w:p>
    <w:p w14:paraId="2E4F65CB" w14:textId="6D25FD75" w:rsidR="00B87D2A" w:rsidRDefault="00B87D2A" w:rsidP="00B87D2A">
      <w:pPr>
        <w:pStyle w:val="Heading1"/>
        <w:rPr>
          <w:sz w:val="40"/>
          <w:szCs w:val="40"/>
        </w:rPr>
      </w:pPr>
      <w:r>
        <w:rPr>
          <w:sz w:val="40"/>
          <w:szCs w:val="40"/>
        </w:rPr>
        <w:t>COMPONENTS:</w:t>
      </w:r>
    </w:p>
    <w:p w14:paraId="0B060AE6" w14:textId="1199CC18" w:rsidR="00B87D2A" w:rsidRDefault="00B87D2A" w:rsidP="00B87D2A">
      <w:pPr>
        <w:pStyle w:val="Heading1"/>
        <w:rPr>
          <w:b w:val="0"/>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following</w:t>
      </w:r>
      <w:r w:rsidR="00160244">
        <w:rPr>
          <w:b w:val="0"/>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F27CF">
        <w:rPr>
          <w:b w:val="0"/>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are</w:t>
      </w:r>
      <w:r w:rsidR="00160244">
        <w:rPr>
          <w:b w:val="0"/>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main components </w:t>
      </w:r>
      <w:r w:rsidR="00AF27CF">
        <w:rPr>
          <w:b w:val="0"/>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of</w:t>
      </w:r>
      <w:r w:rsidR="00160244">
        <w:rPr>
          <w:b w:val="0"/>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this project:</w:t>
      </w:r>
    </w:p>
    <w:p w14:paraId="0E533046" w14:textId="16F10AF8" w:rsidR="00A808CF" w:rsidRDefault="00CC135B" w:rsidP="00A808CF">
      <w:pPr>
        <w:pStyle w:val="Heading1"/>
        <w:numPr>
          <w:ilvl w:val="0"/>
          <w:numId w:val="6"/>
        </w:numPr>
        <w:rPr>
          <w:b w:val="0"/>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08CF">
        <w:rPr>
          <w:bCs/>
          <w:i/>
          <w:iCs/>
          <w:color w:val="0F0D29"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VEHICLE MOVEMENT SIMULATION:</w:t>
      </w:r>
      <w:r>
        <w:rPr>
          <w:b w:val="0"/>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808CF">
        <w:rPr>
          <w:b w:val="0"/>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808CF" w:rsidRPr="00A808CF">
        <w:rPr>
          <w:b w:val="0"/>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main simulation is run by using </w:t>
      </w:r>
      <w:proofErr w:type="spellStart"/>
      <w:r w:rsidR="00A808CF" w:rsidRPr="00A808CF">
        <w:rPr>
          <w:b w:val="0"/>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Simpy</w:t>
      </w:r>
      <w:proofErr w:type="spellEnd"/>
      <w:r w:rsidR="00A808CF" w:rsidRPr="00A808CF">
        <w:rPr>
          <w:b w:val="0"/>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process-based discrete-event simulation framework based on Python, </w:t>
      </w:r>
      <w:r w:rsidR="00A808CF">
        <w:rPr>
          <w:b w:val="0"/>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which </w:t>
      </w:r>
      <w:r w:rsidR="00A808CF" w:rsidRPr="00A808CF">
        <w:rPr>
          <w:b w:val="0"/>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was used to model the movement of vehicles along pre-defined routes with coordinate</w:t>
      </w:r>
    </w:p>
    <w:p w14:paraId="667DC268" w14:textId="3DC6CA7F" w:rsidR="00A808CF" w:rsidRPr="00A808CF" w:rsidRDefault="00A808CF" w:rsidP="00A808CF">
      <w:pPr>
        <w:pStyle w:val="Heading1"/>
        <w:ind w:left="720"/>
        <w:rPr>
          <w:b w:val="0"/>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08CF">
        <w:rPr>
          <w:rFonts w:ascii="Times New Roman" w:eastAsia="Times New Roman" w:hAnsi="Times New Roman" w:cs="Times New Roman"/>
          <w:color w:val="auto"/>
          <w:sz w:val="24"/>
          <w:szCs w:val="24"/>
          <w:lang w:val="en-IN" w:eastAsia="en-IN"/>
        </w:rPr>
        <w:t xml:space="preserve"> </w:t>
      </w:r>
      <w:r w:rsidRPr="00A808CF">
        <w:rPr>
          <w:rFonts w:eastAsia="Times New Roman" w:cstheme="minorHAnsi"/>
          <w:color w:val="0F0D29"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Process:</w:t>
      </w:r>
    </w:p>
    <w:p w14:paraId="0197FE74" w14:textId="0797B1C9" w:rsidR="00A808CF" w:rsidRPr="00A808CF" w:rsidRDefault="00A808CF" w:rsidP="00A808CF">
      <w:pPr>
        <w:numPr>
          <w:ilvl w:val="0"/>
          <w:numId w:val="7"/>
        </w:numPr>
        <w:spacing w:before="100" w:beforeAutospacing="1" w:after="100" w:afterAutospacing="1" w:line="240" w:lineRule="auto"/>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08CF">
        <w:rPr>
          <w:rFonts w:eastAsia="Times New Roman" w:cstheme="minorHAnsi"/>
          <w:i/>
          <w:iCs/>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Initialization:</w:t>
      </w:r>
      <w:r w:rsidRPr="00A808CF">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Each vehicle is initialized with attributes such as vehicle type, starting location, destination, and</w:t>
      </w:r>
      <w:r w:rsidR="00252368">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pre-defined route</w:t>
      </w:r>
      <w:r w:rsidRPr="00A808CF">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F09667B" w14:textId="77777777" w:rsidR="00A808CF" w:rsidRPr="00A808CF" w:rsidRDefault="00A808CF" w:rsidP="00A808CF">
      <w:pPr>
        <w:numPr>
          <w:ilvl w:val="0"/>
          <w:numId w:val="7"/>
        </w:numPr>
        <w:spacing w:before="100" w:beforeAutospacing="1" w:after="100" w:afterAutospacing="1" w:line="240" w:lineRule="auto"/>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08CF">
        <w:rPr>
          <w:rFonts w:eastAsia="Times New Roman" w:cstheme="minorHAnsi"/>
          <w:i/>
          <w:iCs/>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Simulation Environment:</w:t>
      </w:r>
      <w:r w:rsidRPr="00A808CF">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simulation environment is created using </w:t>
      </w:r>
      <w:proofErr w:type="spellStart"/>
      <w:r w:rsidRPr="00A808CF">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SimPy</w:t>
      </w:r>
      <w:proofErr w:type="spellEnd"/>
      <w:r w:rsidRPr="00A808CF">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where the movement of each vehicle is defined as a process.</w:t>
      </w:r>
    </w:p>
    <w:p w14:paraId="66AD5B51" w14:textId="7C210921" w:rsidR="00A808CF" w:rsidRPr="00A808CF" w:rsidRDefault="00A808CF" w:rsidP="00A808CF">
      <w:pPr>
        <w:numPr>
          <w:ilvl w:val="0"/>
          <w:numId w:val="7"/>
        </w:numPr>
        <w:spacing w:before="100" w:beforeAutospacing="1" w:after="100" w:afterAutospacing="1" w:line="240" w:lineRule="auto"/>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08CF">
        <w:rPr>
          <w:rFonts w:eastAsia="Times New Roman" w:cstheme="minorHAnsi"/>
          <w:i/>
          <w:iCs/>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Movement Logic:</w:t>
      </w:r>
      <w:r w:rsidRPr="00A808CF">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Vehicles move along their routes by updating their coordinates at each time step. </w:t>
      </w:r>
    </w:p>
    <w:p w14:paraId="2395278A" w14:textId="77777777" w:rsidR="00A808CF" w:rsidRPr="00A808CF" w:rsidRDefault="00A808CF" w:rsidP="00A808CF">
      <w:pPr>
        <w:numPr>
          <w:ilvl w:val="0"/>
          <w:numId w:val="7"/>
        </w:numPr>
        <w:spacing w:before="100" w:beforeAutospacing="1" w:after="100" w:afterAutospacing="1" w:line="240" w:lineRule="auto"/>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08CF">
        <w:rPr>
          <w:rFonts w:eastAsia="Times New Roman" w:cstheme="minorHAnsi"/>
          <w:i/>
          <w:iCs/>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Time Management:</w:t>
      </w:r>
      <w:r w:rsidRPr="00A808CF">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A808CF">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SimPy’s</w:t>
      </w:r>
      <w:proofErr w:type="spellEnd"/>
      <w:r w:rsidRPr="00A808CF">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A808CF">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environment.run</w:t>
      </w:r>
      <w:proofErr w:type="spellEnd"/>
      <w:r w:rsidRPr="00A808CF">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function manages the simulation time, allowing for the scheduling of events and updating vehicle positions at each time step.</w:t>
      </w:r>
    </w:p>
    <w:p w14:paraId="2C1AAF4D" w14:textId="25FCF46F" w:rsidR="00A808CF" w:rsidRPr="00A808CF" w:rsidRDefault="00A808CF" w:rsidP="00A808CF">
      <w:pPr>
        <w:numPr>
          <w:ilvl w:val="0"/>
          <w:numId w:val="7"/>
        </w:numPr>
        <w:spacing w:before="100" w:beforeAutospacing="1" w:after="100" w:afterAutospacing="1" w:line="240" w:lineRule="auto"/>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08CF">
        <w:rPr>
          <w:rFonts w:eastAsia="Times New Roman" w:cstheme="minorHAnsi"/>
          <w:i/>
          <w:iCs/>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Logging:</w:t>
      </w:r>
      <w:r w:rsidRPr="00A808CF">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movement data of each vehicle, including coordinates</w:t>
      </w:r>
      <w:r w:rsidR="00252368">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distance </w:t>
      </w:r>
      <w:proofErr w:type="spellStart"/>
      <w:r w:rsidR="00CA656E">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traveled</w:t>
      </w:r>
      <w:proofErr w:type="spellEnd"/>
      <w:r w:rsidR="00252368">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tolls crossed</w:t>
      </w:r>
      <w:r w:rsidRPr="00A808CF">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is logged for analysis and visualization.</w:t>
      </w:r>
    </w:p>
    <w:p w14:paraId="1BEB4228" w14:textId="510BED22" w:rsidR="00A808CF" w:rsidRPr="00252368" w:rsidRDefault="00252368" w:rsidP="00252368">
      <w:pPr>
        <w:pStyle w:val="Heading1"/>
        <w:numPr>
          <w:ilvl w:val="0"/>
          <w:numId w:val="6"/>
        </w:numPr>
        <w:rPr>
          <w:bCs/>
          <w:sz w:val="40"/>
          <w:szCs w:val="40"/>
          <w:lang w:val="en-IN"/>
        </w:rPr>
      </w:pPr>
      <w:r>
        <w:rPr>
          <w:bCs/>
          <w:i/>
          <w:iCs/>
          <w:color w:val="0F0D29"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TOLL ZONE DEFINITION</w:t>
      </w:r>
      <w:r w:rsidRPr="00A808CF">
        <w:rPr>
          <w:bCs/>
          <w:i/>
          <w:iCs/>
          <w:color w:val="0F0D29"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bCs/>
          <w:i/>
          <w:iCs/>
          <w:color w:val="0F0D29"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52368">
        <w:rPr>
          <w:rFonts w:asciiTheme="minorHAnsi" w:hAnsiTheme="minorHAnsi" w:cstheme="minorHAnsi"/>
          <w:b w:val="0"/>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Defining toll zones accurately is essential for detecting when a vehicle crosses into a toll zone. Geospatial libraries were used to define toll zones using coordinates.  </w:t>
      </w:r>
    </w:p>
    <w:p w14:paraId="296D102C" w14:textId="1DC478F4" w:rsidR="00252368" w:rsidRPr="00252368" w:rsidRDefault="00252368" w:rsidP="00252368">
      <w:pPr>
        <w:spacing w:before="100" w:beforeAutospacing="1" w:after="100" w:afterAutospacing="1" w:line="240" w:lineRule="auto"/>
        <w:rPr>
          <w:rFonts w:eastAsia="Times New Roman" w:cstheme="minorHAnsi"/>
          <w:color w:val="0F0D29" w:themeColor="text1"/>
          <w:sz w:val="32"/>
          <w:szCs w:val="32"/>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bCs/>
          <w:color w:val="auto"/>
          <w:sz w:val="24"/>
          <w:szCs w:val="24"/>
          <w:lang w:val="en-IN" w:eastAsia="en-IN"/>
        </w:rPr>
        <w:t xml:space="preserve">            </w:t>
      </w:r>
      <w:r w:rsidRPr="00252368">
        <w:rPr>
          <w:rFonts w:eastAsia="Times New Roman" w:cstheme="minorHAnsi"/>
          <w:color w:val="0F0D29" w:themeColor="text1"/>
          <w:sz w:val="32"/>
          <w:szCs w:val="32"/>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Process:</w:t>
      </w:r>
    </w:p>
    <w:p w14:paraId="58121E75" w14:textId="77777777" w:rsidR="00252368" w:rsidRPr="00252368" w:rsidRDefault="00252368" w:rsidP="00252368">
      <w:pPr>
        <w:numPr>
          <w:ilvl w:val="0"/>
          <w:numId w:val="8"/>
        </w:numPr>
        <w:spacing w:before="100" w:beforeAutospacing="1" w:after="100" w:afterAutospacing="1" w:line="240" w:lineRule="auto"/>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2368">
        <w:rPr>
          <w:rFonts w:eastAsia="Times New Roman" w:cstheme="minorHAnsi"/>
          <w:i/>
          <w:iCs/>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Importing Shapefiles:</w:t>
      </w:r>
      <w:r w:rsidRPr="00252368">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road network and toll zones are imported as shapefiles using </w:t>
      </w:r>
      <w:proofErr w:type="spellStart"/>
      <w:r w:rsidRPr="00252368">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GeoPandas</w:t>
      </w:r>
      <w:proofErr w:type="spellEnd"/>
      <w:r w:rsidRPr="00252368">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A274A5E" w14:textId="77777777" w:rsidR="00252368" w:rsidRPr="00252368" w:rsidRDefault="00252368" w:rsidP="00252368">
      <w:pPr>
        <w:numPr>
          <w:ilvl w:val="0"/>
          <w:numId w:val="8"/>
        </w:numPr>
        <w:spacing w:before="100" w:beforeAutospacing="1" w:after="100" w:afterAutospacing="1" w:line="240" w:lineRule="auto"/>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2368">
        <w:rPr>
          <w:rFonts w:eastAsia="Times New Roman" w:cstheme="minorHAnsi"/>
          <w:i/>
          <w:iCs/>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Defining Toll Zones:</w:t>
      </w:r>
      <w:r w:rsidRPr="00252368">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Toll zones are defined as polygons with specific GPS coordinates. Each toll zone is stored as a geometric object in Shapely.</w:t>
      </w:r>
    </w:p>
    <w:p w14:paraId="605CC626" w14:textId="77777777" w:rsidR="00252368" w:rsidRPr="00252368" w:rsidRDefault="00252368" w:rsidP="00252368">
      <w:pPr>
        <w:numPr>
          <w:ilvl w:val="0"/>
          <w:numId w:val="8"/>
        </w:numPr>
        <w:spacing w:before="100" w:beforeAutospacing="1" w:after="100" w:afterAutospacing="1" w:line="240" w:lineRule="auto"/>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2368">
        <w:rPr>
          <w:rFonts w:eastAsia="Times New Roman" w:cstheme="minorHAnsi"/>
          <w:i/>
          <w:iCs/>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Spatial Reference:</w:t>
      </w:r>
      <w:r w:rsidRPr="00252368">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All geospatial data is converted to a common spatial reference system to ensure accuracy.</w:t>
      </w:r>
    </w:p>
    <w:p w14:paraId="622A7D04" w14:textId="77777777" w:rsidR="00252368" w:rsidRDefault="00252368" w:rsidP="00252368">
      <w:pPr>
        <w:numPr>
          <w:ilvl w:val="0"/>
          <w:numId w:val="8"/>
        </w:numPr>
        <w:spacing w:before="100" w:beforeAutospacing="1" w:after="100" w:afterAutospacing="1" w:line="240" w:lineRule="auto"/>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2368">
        <w:rPr>
          <w:rFonts w:eastAsia="Times New Roman" w:cstheme="minorHAnsi"/>
          <w:i/>
          <w:iCs/>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Storage:</w:t>
      </w:r>
      <w:r w:rsidRPr="00252368">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toll zone data is stored in a structured format, allowing for easy access and reference during the simulation.</w:t>
      </w:r>
    </w:p>
    <w:p w14:paraId="7D278D53" w14:textId="77777777" w:rsidR="00252368" w:rsidRPr="00252368" w:rsidRDefault="00252368" w:rsidP="00252368">
      <w:pPr>
        <w:spacing w:before="100" w:beforeAutospacing="1" w:after="100" w:afterAutospacing="1" w:line="240" w:lineRule="auto"/>
        <w:ind w:left="720"/>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79D25A" w14:textId="0607FFEC" w:rsidR="00252368" w:rsidRPr="00252368" w:rsidRDefault="00252368" w:rsidP="00252368">
      <w:pPr>
        <w:pStyle w:val="Heading1"/>
        <w:numPr>
          <w:ilvl w:val="0"/>
          <w:numId w:val="6"/>
        </w:numPr>
        <w:rPr>
          <w:rFonts w:asciiTheme="minorHAnsi" w:hAnsiTheme="minorHAnsi" w:cstheme="minorHAnsi"/>
          <w:b w:val="0"/>
          <w:bCs/>
          <w:color w:val="0F0D29"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i/>
          <w:iCs/>
          <w:color w:val="0F0D29"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DISTANCE CALCULATION</w:t>
      </w:r>
      <w:r w:rsidRPr="00A808CF">
        <w:rPr>
          <w:bCs/>
          <w:i/>
          <w:iCs/>
          <w:color w:val="0F0D29"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bCs/>
          <w:i/>
          <w:iCs/>
          <w:color w:val="0F0D29"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52368">
        <w:rPr>
          <w:rFonts w:asciiTheme="minorHAnsi" w:hAnsiTheme="minorHAnsi" w:cstheme="minorHAnsi"/>
          <w:b w:val="0"/>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Calculating the distance traveled by vehicles within toll zones is necessary for computing toll charges. The </w:t>
      </w:r>
      <w:proofErr w:type="spellStart"/>
      <w:r w:rsidRPr="00252368">
        <w:rPr>
          <w:rFonts w:asciiTheme="minorHAnsi" w:hAnsiTheme="minorHAnsi" w:cstheme="minorHAnsi"/>
          <w:b w:val="0"/>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GeoPy</w:t>
      </w:r>
      <w:proofErr w:type="spellEnd"/>
      <w:r w:rsidRPr="00252368">
        <w:rPr>
          <w:rFonts w:asciiTheme="minorHAnsi" w:hAnsiTheme="minorHAnsi" w:cstheme="minorHAnsi"/>
          <w:b w:val="0"/>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library was used for accurate distance calculations between GPS coordinates.</w:t>
      </w:r>
    </w:p>
    <w:p w14:paraId="12F94BD4" w14:textId="77777777" w:rsidR="00252368" w:rsidRPr="00252368" w:rsidRDefault="00252368" w:rsidP="00252368">
      <w:pPr>
        <w:pStyle w:val="NormalWeb"/>
        <w:rPr>
          <w:rFonts w:asciiTheme="minorHAnsi" w:hAnsiTheme="minorHAnsi" w:cstheme="minorHAnsi"/>
          <w:b/>
          <w:sz w:val="32"/>
          <w:szCs w:val="32"/>
        </w:rPr>
      </w:pPr>
      <w:r>
        <w:rPr>
          <w:sz w:val="40"/>
          <w:szCs w:val="40"/>
        </w:rPr>
        <w:t xml:space="preserve">       </w:t>
      </w:r>
      <w:r w:rsidRPr="00252368">
        <w:rPr>
          <w:rFonts w:asciiTheme="minorHAnsi" w:hAnsiTheme="minorHAnsi" w:cstheme="minorHAnsi"/>
          <w:b/>
          <w:color w:val="0F0D29"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Process:</w:t>
      </w:r>
    </w:p>
    <w:p w14:paraId="00DEBE8A" w14:textId="3833093A" w:rsidR="00252368" w:rsidRPr="00252368" w:rsidRDefault="00252368" w:rsidP="00252368">
      <w:pPr>
        <w:numPr>
          <w:ilvl w:val="0"/>
          <w:numId w:val="9"/>
        </w:numPr>
        <w:spacing w:before="100" w:beforeAutospacing="1" w:after="100" w:afterAutospacing="1" w:line="240" w:lineRule="auto"/>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2368">
        <w:rPr>
          <w:rFonts w:eastAsia="Times New Roman" w:cstheme="minorHAnsi"/>
          <w:i/>
          <w:iCs/>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Entry and Exit Points:</w:t>
      </w:r>
      <w:r w:rsidRPr="00252368">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entry and exit points of each vehicle within a toll zone are recorded using their GPS coordinates</w:t>
      </w:r>
      <w:r w:rsidR="00CA656E">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(either via GPS App or manual entry)</w:t>
      </w:r>
      <w:r w:rsidRPr="00252368">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C406249" w14:textId="77777777" w:rsidR="00252368" w:rsidRPr="00252368" w:rsidRDefault="00252368" w:rsidP="00252368">
      <w:pPr>
        <w:numPr>
          <w:ilvl w:val="0"/>
          <w:numId w:val="9"/>
        </w:numPr>
        <w:spacing w:before="100" w:beforeAutospacing="1" w:after="100" w:afterAutospacing="1" w:line="240" w:lineRule="auto"/>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2368">
        <w:rPr>
          <w:rFonts w:eastAsia="Times New Roman" w:cstheme="minorHAnsi"/>
          <w:i/>
          <w:iCs/>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Haversine Formula:</w:t>
      </w:r>
      <w:r w:rsidRPr="00252368">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Haversine formula, implemented in </w:t>
      </w:r>
      <w:proofErr w:type="spellStart"/>
      <w:r w:rsidRPr="00252368">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GeoPy</w:t>
      </w:r>
      <w:proofErr w:type="spellEnd"/>
      <w:r w:rsidRPr="00252368">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is used to calculate the great-circle distance between two points on the Earth’s surface.</w:t>
      </w:r>
    </w:p>
    <w:p w14:paraId="4D078687" w14:textId="77777777" w:rsidR="00252368" w:rsidRPr="00252368" w:rsidRDefault="00252368" w:rsidP="00252368">
      <w:pPr>
        <w:numPr>
          <w:ilvl w:val="0"/>
          <w:numId w:val="9"/>
        </w:numPr>
        <w:spacing w:before="100" w:beforeAutospacing="1" w:after="100" w:afterAutospacing="1" w:line="240" w:lineRule="auto"/>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2368">
        <w:rPr>
          <w:rFonts w:eastAsia="Times New Roman" w:cstheme="minorHAnsi"/>
          <w:i/>
          <w:iCs/>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Distance Summation:</w:t>
      </w:r>
      <w:r w:rsidRPr="00252368">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total distance </w:t>
      </w:r>
      <w:proofErr w:type="spellStart"/>
      <w:r w:rsidRPr="00252368">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traveled</w:t>
      </w:r>
      <w:proofErr w:type="spellEnd"/>
      <w:r w:rsidRPr="00252368">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by each vehicle within a toll zone is calculated by summing the distances between consecutive GPS coordinates logged during the vehicle’s movement</w:t>
      </w:r>
    </w:p>
    <w:p w14:paraId="69986282" w14:textId="0B66E88E" w:rsidR="003304C3" w:rsidRDefault="003304C3" w:rsidP="003304C3">
      <w:pPr>
        <w:pStyle w:val="Heading1"/>
        <w:ind w:left="720"/>
        <w:rPr>
          <w:sz w:val="40"/>
          <w:szCs w:val="40"/>
        </w:rPr>
      </w:pPr>
      <w:r>
        <w:rPr>
          <w:sz w:val="40"/>
          <w:szCs w:val="40"/>
        </w:rPr>
        <w:lastRenderedPageBreak/>
        <w:t xml:space="preserve"> </w:t>
      </w:r>
    </w:p>
    <w:p w14:paraId="3AD0D1FA" w14:textId="21F4A8EC" w:rsidR="00B87D2A" w:rsidRPr="003304C3" w:rsidRDefault="003304C3" w:rsidP="003304C3">
      <w:pPr>
        <w:pStyle w:val="Heading1"/>
        <w:numPr>
          <w:ilvl w:val="0"/>
          <w:numId w:val="6"/>
        </w:numPr>
        <w:rPr>
          <w:sz w:val="40"/>
          <w:szCs w:val="40"/>
        </w:rPr>
      </w:pPr>
      <w:r w:rsidRPr="003304C3">
        <w:rPr>
          <w:bCs/>
          <w:i/>
          <w:iCs/>
          <w:color w:val="0F0D29"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TOLL CALCULATION: </w:t>
      </w:r>
      <w:r w:rsidRPr="003304C3">
        <w:rPr>
          <w:rFonts w:asciiTheme="minorHAnsi" w:hAnsiTheme="minorHAnsi" w:cstheme="minorHAnsi"/>
          <w:b w:val="0"/>
          <w:bCs/>
          <w:i/>
          <w:iCs/>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304C3">
        <w:rPr>
          <w:rFonts w:asciiTheme="minorHAnsi" w:hAnsiTheme="minorHAnsi" w:cstheme="minorHAnsi"/>
          <w:b w:val="0"/>
          <w:bCs/>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Toll charges are computed based on the distance traveled by vehicles within toll zones or the number of zones passed.</w:t>
      </w:r>
    </w:p>
    <w:p w14:paraId="3CDB7230" w14:textId="263DD70D" w:rsidR="003304C3" w:rsidRPr="003304C3" w:rsidRDefault="003304C3" w:rsidP="003304C3">
      <w:pPr>
        <w:spacing w:before="100" w:beforeAutospacing="1" w:after="100" w:afterAutospacing="1" w:line="240" w:lineRule="auto"/>
        <w:rPr>
          <w:rFonts w:eastAsia="Times New Roman" w:cstheme="minorHAnsi"/>
          <w:i/>
          <w:iCs/>
          <w:color w:val="0F0D29" w:themeColor="text1"/>
          <w:sz w:val="32"/>
          <w:szCs w:val="32"/>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theme="minorHAnsi"/>
          <w:b w:val="0"/>
          <w:bCs/>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304C3">
        <w:rPr>
          <w:rFonts w:eastAsia="Times New Roman" w:cstheme="minorHAnsi"/>
          <w:i/>
          <w:iCs/>
          <w:color w:val="0F0D29" w:themeColor="text1"/>
          <w:sz w:val="32"/>
          <w:szCs w:val="32"/>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Process:</w:t>
      </w:r>
    </w:p>
    <w:p w14:paraId="49B87A12" w14:textId="77777777" w:rsidR="003304C3" w:rsidRPr="003304C3" w:rsidRDefault="003304C3" w:rsidP="003304C3">
      <w:pPr>
        <w:numPr>
          <w:ilvl w:val="0"/>
          <w:numId w:val="10"/>
        </w:numPr>
        <w:spacing w:before="100" w:beforeAutospacing="1" w:after="100" w:afterAutospacing="1" w:line="240" w:lineRule="auto"/>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304C3">
        <w:rPr>
          <w:rFonts w:eastAsia="Times New Roman" w:cstheme="minorHAnsi"/>
          <w:i/>
          <w:iCs/>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Predefined Rates</w:t>
      </w:r>
      <w:r w:rsidRPr="003304C3">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Toll rates are predefined based on distance </w:t>
      </w:r>
      <w:proofErr w:type="spellStart"/>
      <w:r w:rsidRPr="003304C3">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traveled</w:t>
      </w:r>
      <w:proofErr w:type="spellEnd"/>
      <w:r w:rsidRPr="003304C3">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within a zone or as fixed fees for zone crossings.</w:t>
      </w:r>
    </w:p>
    <w:p w14:paraId="452FEE30" w14:textId="77777777" w:rsidR="003304C3" w:rsidRPr="003304C3" w:rsidRDefault="003304C3" w:rsidP="003304C3">
      <w:pPr>
        <w:numPr>
          <w:ilvl w:val="0"/>
          <w:numId w:val="10"/>
        </w:numPr>
        <w:spacing w:before="100" w:beforeAutospacing="1" w:after="100" w:afterAutospacing="1" w:line="240" w:lineRule="auto"/>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304C3">
        <w:rPr>
          <w:rFonts w:eastAsia="Times New Roman" w:cstheme="minorHAnsi"/>
          <w:i/>
          <w:iCs/>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Distance-Based Calculation:</w:t>
      </w:r>
      <w:r w:rsidRPr="003304C3">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distance-based tolls, the total distance </w:t>
      </w:r>
      <w:proofErr w:type="spellStart"/>
      <w:r w:rsidRPr="003304C3">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traveled</w:t>
      </w:r>
      <w:proofErr w:type="spellEnd"/>
      <w:r w:rsidRPr="003304C3">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within each toll zone is multiplied by the rate per unit distance.</w:t>
      </w:r>
    </w:p>
    <w:p w14:paraId="5AD1859F" w14:textId="77777777" w:rsidR="003304C3" w:rsidRDefault="003304C3" w:rsidP="003304C3">
      <w:pPr>
        <w:numPr>
          <w:ilvl w:val="0"/>
          <w:numId w:val="10"/>
        </w:numPr>
        <w:spacing w:before="100" w:beforeAutospacing="1" w:after="100" w:afterAutospacing="1" w:line="240" w:lineRule="auto"/>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304C3">
        <w:rPr>
          <w:rFonts w:eastAsia="Times New Roman" w:cstheme="minorHAnsi"/>
          <w:i/>
          <w:iCs/>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Zone-Based Calculation:</w:t>
      </w:r>
      <w:r w:rsidRPr="003304C3">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zone-based tolls, a fixed fee is charged for each zone crossed by the vehicle.</w:t>
      </w:r>
    </w:p>
    <w:p w14:paraId="27177BAF" w14:textId="0BB26C15" w:rsidR="003304C3" w:rsidRPr="003304C3" w:rsidRDefault="003304C3" w:rsidP="003304C3">
      <w:pPr>
        <w:numPr>
          <w:ilvl w:val="0"/>
          <w:numId w:val="10"/>
        </w:numPr>
        <w:spacing w:before="100" w:beforeAutospacing="1" w:after="100" w:afterAutospacing="1" w:line="240" w:lineRule="auto"/>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theme="minorHAnsi"/>
          <w:i/>
          <w:iCs/>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Congestion-based calculation:</w:t>
      </w:r>
      <w:r>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Depending on a certain vehicle threshold, the rates of the toll changes dynamically offering vehicles a 5% discount if more than the threshold the vehicles are present in the toll zone.</w:t>
      </w:r>
    </w:p>
    <w:p w14:paraId="33000AF7" w14:textId="77777777" w:rsidR="003304C3" w:rsidRDefault="003304C3" w:rsidP="003304C3">
      <w:pPr>
        <w:numPr>
          <w:ilvl w:val="0"/>
          <w:numId w:val="10"/>
        </w:numPr>
        <w:spacing w:before="100" w:beforeAutospacing="1" w:after="100" w:afterAutospacing="1" w:line="240" w:lineRule="auto"/>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304C3">
        <w:rPr>
          <w:rFonts w:eastAsia="Times New Roman" w:cstheme="minorHAnsi"/>
          <w:i/>
          <w:iCs/>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Computation:</w:t>
      </w:r>
      <w:r w:rsidRPr="003304C3">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toll charges for each vehicle are computed in real-time as they cross toll zones, and the results are logged for payment processing.</w:t>
      </w:r>
    </w:p>
    <w:p w14:paraId="4C7A9567" w14:textId="621ED62A" w:rsidR="003304C3" w:rsidRPr="003304C3" w:rsidRDefault="003304C3" w:rsidP="003304C3">
      <w:pPr>
        <w:pStyle w:val="Heading1"/>
        <w:numPr>
          <w:ilvl w:val="0"/>
          <w:numId w:val="6"/>
        </w:numPr>
        <w:rPr>
          <w:rFonts w:asciiTheme="minorHAnsi" w:hAnsiTheme="minorHAnsi" w:cstheme="minorHAnsi"/>
          <w:b w:val="0"/>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i/>
          <w:iCs/>
          <w:color w:val="0F0D29"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PAYMENT SIMULATION</w:t>
      </w:r>
      <w:r w:rsidRPr="003304C3">
        <w:rPr>
          <w:bCs/>
          <w:i/>
          <w:iCs/>
          <w:color w:val="0F0D29"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304C3">
        <w:rPr>
          <w:rFonts w:asciiTheme="minorHAnsi" w:hAnsiTheme="minorHAnsi" w:cstheme="minorHAnsi"/>
          <w:b w:val="0"/>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Simulating toll payments involves deducting toll charges from user accounts and managing transaction records. The Pandas library is used to handle data related to toll transactions and user accounts.</w:t>
      </w:r>
      <w:r w:rsidRPr="003304C3">
        <w:rPr>
          <w:rFonts w:asciiTheme="minorHAnsi" w:hAnsiTheme="minorHAnsi" w:cstheme="minorHAnsi"/>
          <w:b w:val="0"/>
          <w:bCs/>
          <w:i/>
          <w:iCs/>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491F2C5" w14:textId="6E22E125" w:rsidR="003304C3" w:rsidRPr="003304C3" w:rsidRDefault="003304C3" w:rsidP="003304C3">
      <w:pPr>
        <w:spacing w:before="100" w:beforeAutospacing="1" w:after="100" w:afterAutospacing="1" w:line="240" w:lineRule="auto"/>
        <w:rPr>
          <w:rFonts w:eastAsia="Times New Roman" w:cstheme="minorHAnsi"/>
          <w:bCs/>
          <w:color w:val="auto"/>
          <w:sz w:val="32"/>
          <w:szCs w:val="32"/>
          <w:lang w:val="en-IN" w:eastAsia="en-IN"/>
        </w:rPr>
      </w:pPr>
      <w:r w:rsidRPr="003304C3">
        <w:rPr>
          <w:rFonts w:eastAsia="Times New Roman" w:cstheme="minorHAnsi"/>
          <w:bCs/>
          <w:color w:val="auto"/>
          <w:szCs w:val="28"/>
          <w:lang w:val="en-IN" w:eastAsia="en-IN"/>
        </w:rPr>
        <w:t xml:space="preserve">            </w:t>
      </w:r>
      <w:r w:rsidRPr="003304C3">
        <w:rPr>
          <w:rFonts w:eastAsia="Times New Roman" w:cstheme="minorHAnsi"/>
          <w:bCs/>
          <w:color w:val="auto"/>
          <w:sz w:val="32"/>
          <w:szCs w:val="32"/>
          <w:lang w:val="en-IN" w:eastAsia="en-IN"/>
        </w:rPr>
        <w:t>Process:</w:t>
      </w:r>
    </w:p>
    <w:p w14:paraId="7E1B4714" w14:textId="77777777" w:rsidR="003304C3" w:rsidRPr="003304C3" w:rsidRDefault="003304C3" w:rsidP="003304C3">
      <w:pPr>
        <w:numPr>
          <w:ilvl w:val="0"/>
          <w:numId w:val="11"/>
        </w:numPr>
        <w:spacing w:before="100" w:beforeAutospacing="1" w:after="100" w:afterAutospacing="1" w:line="240" w:lineRule="auto"/>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304C3">
        <w:rPr>
          <w:rFonts w:eastAsia="Times New Roman" w:cstheme="minorHAnsi"/>
          <w:i/>
          <w:iCs/>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Account Management</w:t>
      </w:r>
      <w:r w:rsidRPr="003304C3">
        <w:rPr>
          <w:rFonts w:eastAsia="Times New Roman" w:cstheme="minorHAnsi"/>
          <w:b w:val="0"/>
          <w:bCs/>
          <w:i/>
          <w:iCs/>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3304C3">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User accounts are maintained with initial balances. Each account corresponds to a unique vehicle ID.</w:t>
      </w:r>
    </w:p>
    <w:p w14:paraId="7782D076" w14:textId="77777777" w:rsidR="003304C3" w:rsidRPr="003304C3" w:rsidRDefault="003304C3" w:rsidP="003304C3">
      <w:pPr>
        <w:numPr>
          <w:ilvl w:val="0"/>
          <w:numId w:val="11"/>
        </w:numPr>
        <w:spacing w:before="100" w:beforeAutospacing="1" w:after="100" w:afterAutospacing="1" w:line="240" w:lineRule="auto"/>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304C3">
        <w:rPr>
          <w:rFonts w:eastAsia="Times New Roman" w:cstheme="minorHAnsi"/>
          <w:i/>
          <w:iCs/>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Transaction Logging</w:t>
      </w:r>
      <w:r w:rsidRPr="003304C3">
        <w:rPr>
          <w:rFonts w:eastAsia="Times New Roman" w:cstheme="minorHAnsi"/>
          <w:b w:val="0"/>
          <w:bCs/>
          <w:i/>
          <w:iCs/>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3304C3">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As vehicles cross toll zones, the computed toll charges are deducted from the respective user accounts.</w:t>
      </w:r>
    </w:p>
    <w:p w14:paraId="708424FE" w14:textId="77777777" w:rsidR="003304C3" w:rsidRPr="003304C3" w:rsidRDefault="003304C3" w:rsidP="003304C3">
      <w:pPr>
        <w:numPr>
          <w:ilvl w:val="0"/>
          <w:numId w:val="11"/>
        </w:numPr>
        <w:spacing w:before="100" w:beforeAutospacing="1" w:after="100" w:afterAutospacing="1" w:line="240" w:lineRule="auto"/>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304C3">
        <w:rPr>
          <w:rFonts w:eastAsia="Times New Roman" w:cstheme="minorHAnsi"/>
          <w:i/>
          <w:iCs/>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Balance Updates:</w:t>
      </w:r>
      <w:r w:rsidRPr="003304C3">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account balances are updated in real-time, and transaction details are logged, including vehicle ID, toll amount, and remaining balance.</w:t>
      </w:r>
    </w:p>
    <w:p w14:paraId="188C144B" w14:textId="77777777" w:rsidR="003304C3" w:rsidRPr="003304C3" w:rsidRDefault="003304C3" w:rsidP="003304C3">
      <w:pPr>
        <w:numPr>
          <w:ilvl w:val="0"/>
          <w:numId w:val="11"/>
        </w:numPr>
        <w:spacing w:before="100" w:beforeAutospacing="1" w:after="100" w:afterAutospacing="1" w:line="240" w:lineRule="auto"/>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304C3">
        <w:rPr>
          <w:rFonts w:eastAsia="Times New Roman" w:cstheme="minorHAnsi"/>
          <w:i/>
          <w:iCs/>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Error Handling:</w:t>
      </w:r>
      <w:r w:rsidRPr="003304C3">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Mechanisms are implemented to handle scenarios such as insufficient balance and transaction failures.</w:t>
      </w:r>
    </w:p>
    <w:p w14:paraId="50F34A00" w14:textId="0E9A06CF" w:rsidR="003304C3" w:rsidRPr="003304C3" w:rsidRDefault="003304C3" w:rsidP="003304C3">
      <w:pPr>
        <w:numPr>
          <w:ilvl w:val="0"/>
          <w:numId w:val="11"/>
        </w:numPr>
        <w:spacing w:before="100" w:beforeAutospacing="1" w:after="100" w:afterAutospacing="1" w:line="240" w:lineRule="auto"/>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304C3">
        <w:rPr>
          <w:rFonts w:eastAsia="Times New Roman" w:cstheme="minorHAnsi"/>
          <w:i/>
          <w:iCs/>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Reporting:</w:t>
      </w:r>
      <w:r w:rsidRPr="003304C3">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Detailed records of all transactions are maintained, which are used to generate analytical reports on toll collections and system performance.</w:t>
      </w:r>
      <w:r w:rsidR="00C76944" w:rsidRPr="00C76944">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76944">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These reports are sent to the user in the mail using google sheets , and</w:t>
      </w:r>
      <w:r w:rsidR="00C76944">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we have used</w:t>
      </w:r>
      <w:r w:rsidR="00C76944">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C76944">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GScript</w:t>
      </w:r>
      <w:proofErr w:type="spellEnd"/>
      <w:r w:rsidR="00C76944">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mail sending process.</w:t>
      </w:r>
      <w:r w:rsidR="00C76944">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report will contain distance travelled by the vehicle , all the vehicle information , toll amount , remaining balance , and a folium map which has the path travelled by that user</w:t>
      </w:r>
    </w:p>
    <w:p w14:paraId="2236E080" w14:textId="1D4871FC" w:rsidR="00B87D2A" w:rsidRPr="003D13D7" w:rsidRDefault="003304C3" w:rsidP="00CA656E">
      <w:pPr>
        <w:pStyle w:val="Heading1"/>
        <w:numPr>
          <w:ilvl w:val="0"/>
          <w:numId w:val="6"/>
        </w:numPr>
        <w:rPr>
          <w:rFonts w:asciiTheme="minorHAnsi" w:hAnsiTheme="minorHAnsi" w:cstheme="minorHAnsi"/>
          <w:b w:val="0"/>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i/>
          <w:iCs/>
          <w:color w:val="0F0D29"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LIVE GPS UPDATES APP (ADDITIONAL FEATURE): </w:t>
      </w:r>
      <w:r>
        <w:rPr>
          <w:rFonts w:cstheme="minorHAnsi"/>
          <w:b w:val="0"/>
          <w:bCs/>
          <w:i/>
          <w:iCs/>
          <w:color w:val="0F0D29"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69C2657" w14:textId="27533E1C" w:rsidR="003D13D7" w:rsidRDefault="003D13D7" w:rsidP="003D13D7">
      <w:pPr>
        <w:pStyle w:val="Heading1"/>
        <w:ind w:left="720"/>
        <w:rPr>
          <w:rFonts w:asciiTheme="minorHAnsi" w:hAnsiTheme="minorHAnsi" w:cstheme="minorHAnsi"/>
          <w:b w:val="0"/>
          <w:bCs/>
          <w:i/>
          <w:iCs/>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b w:val="0"/>
          <w:bCs/>
          <w:i/>
          <w:iCs/>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Tracking the live GPS coordinates of your phone using an </w:t>
      </w:r>
      <w:proofErr w:type="gramStart"/>
      <w:r>
        <w:rPr>
          <w:rFonts w:asciiTheme="minorHAnsi" w:hAnsiTheme="minorHAnsi" w:cstheme="minorHAnsi"/>
          <w:b w:val="0"/>
          <w:bCs/>
          <w:i/>
          <w:iCs/>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 ,</w:t>
      </w:r>
      <w:proofErr w:type="gramEnd"/>
      <w:r>
        <w:rPr>
          <w:rFonts w:asciiTheme="minorHAnsi" w:hAnsiTheme="minorHAnsi" w:cstheme="minorHAnsi"/>
          <w:b w:val="0"/>
          <w:bCs/>
          <w:i/>
          <w:iCs/>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plotting your coordinates in a map and deducting toll charges based on your travel</w:t>
      </w:r>
      <w:r w:rsidR="00C76944">
        <w:rPr>
          <w:rFonts w:asciiTheme="minorHAnsi" w:hAnsiTheme="minorHAnsi" w:cstheme="minorHAnsi"/>
          <w:b w:val="0"/>
          <w:bCs/>
          <w:i/>
          <w:iCs/>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led path</w:t>
      </w:r>
    </w:p>
    <w:p w14:paraId="15F63063" w14:textId="77777777" w:rsidR="003D13D7" w:rsidRPr="003304C3" w:rsidRDefault="003D13D7" w:rsidP="003D13D7">
      <w:pPr>
        <w:spacing w:before="100" w:beforeAutospacing="1" w:after="100" w:afterAutospacing="1" w:line="240" w:lineRule="auto"/>
        <w:ind w:firstLine="720"/>
        <w:rPr>
          <w:rFonts w:eastAsia="Times New Roman" w:cstheme="minorHAnsi"/>
          <w:bCs/>
          <w:color w:val="auto"/>
          <w:sz w:val="32"/>
          <w:szCs w:val="32"/>
          <w:lang w:val="en-IN" w:eastAsia="en-IN"/>
        </w:rPr>
      </w:pPr>
      <w:r w:rsidRPr="003304C3">
        <w:rPr>
          <w:rFonts w:eastAsia="Times New Roman" w:cstheme="minorHAnsi"/>
          <w:bCs/>
          <w:color w:val="auto"/>
          <w:sz w:val="32"/>
          <w:szCs w:val="32"/>
          <w:lang w:val="en-IN" w:eastAsia="en-IN"/>
        </w:rPr>
        <w:t>Process:</w:t>
      </w:r>
    </w:p>
    <w:p w14:paraId="20AAF1E0" w14:textId="3488811B" w:rsidR="003D13D7" w:rsidRPr="003304C3" w:rsidRDefault="003D13D7" w:rsidP="003D13D7">
      <w:pPr>
        <w:numPr>
          <w:ilvl w:val="0"/>
          <w:numId w:val="11"/>
        </w:numPr>
        <w:spacing w:before="100" w:beforeAutospacing="1" w:after="100" w:afterAutospacing="1" w:line="240" w:lineRule="auto"/>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theme="minorHAnsi"/>
          <w:i/>
          <w:iCs/>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Fetching GPS Coordinates</w:t>
      </w:r>
      <w:r w:rsidRPr="003304C3">
        <w:rPr>
          <w:rFonts w:eastAsia="Times New Roman" w:cstheme="minorHAnsi"/>
          <w:b w:val="0"/>
          <w:bCs/>
          <w:i/>
          <w:iCs/>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We have built an custom app </w:t>
      </w:r>
      <w:r w:rsidR="00C76944">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android studio </w:t>
      </w:r>
      <w:r>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which connects to the server and </w:t>
      </w:r>
      <w:r w:rsidR="00C76944">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send your live precise GPS coordinates to the server every 1.5 seconds. This GPS coordinates will be continuously sent to the server as a foreground service , hence even if you close the app the GPS coordinates sending process will continue</w:t>
      </w:r>
    </w:p>
    <w:p w14:paraId="590DE2C9" w14:textId="4FB1A9B1" w:rsidR="003D13D7" w:rsidRPr="003304C3" w:rsidRDefault="00C76944" w:rsidP="003D13D7">
      <w:pPr>
        <w:numPr>
          <w:ilvl w:val="0"/>
          <w:numId w:val="11"/>
        </w:numPr>
        <w:spacing w:before="100" w:beforeAutospacing="1" w:after="100" w:afterAutospacing="1" w:line="240" w:lineRule="auto"/>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theme="minorHAnsi"/>
          <w:i/>
          <w:iCs/>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Server’s work</w:t>
      </w:r>
      <w:r w:rsidR="003D13D7" w:rsidRPr="003304C3">
        <w:rPr>
          <w:rFonts w:eastAsia="Times New Roman" w:cstheme="minorHAnsi"/>
          <w:b w:val="0"/>
          <w:bCs/>
          <w:i/>
          <w:iCs/>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D13D7" w:rsidRPr="003304C3">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As </w:t>
      </w:r>
      <w:r>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GPS coordinates are received by the server , the server will plot it in a map for visualisation of the vehicle , then using the GPS coordinates it will automatically detect the toll zones and deduct toll amounts accordingly.</w:t>
      </w:r>
    </w:p>
    <w:p w14:paraId="04C20CA5" w14:textId="77777777" w:rsidR="003D13D7" w:rsidRPr="003304C3" w:rsidRDefault="003D13D7" w:rsidP="003D13D7">
      <w:pPr>
        <w:numPr>
          <w:ilvl w:val="0"/>
          <w:numId w:val="11"/>
        </w:numPr>
        <w:spacing w:before="100" w:beforeAutospacing="1" w:after="100" w:afterAutospacing="1" w:line="240" w:lineRule="auto"/>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304C3">
        <w:rPr>
          <w:rFonts w:eastAsia="Times New Roman" w:cstheme="minorHAnsi"/>
          <w:i/>
          <w:iCs/>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Balance Updates:</w:t>
      </w:r>
      <w:r w:rsidRPr="003304C3">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account balances are updated in real-time, and transaction details are logged, including vehicle ID, toll amount, and remaining balance.</w:t>
      </w:r>
    </w:p>
    <w:p w14:paraId="236BBE54" w14:textId="77777777" w:rsidR="003D13D7" w:rsidRPr="003304C3" w:rsidRDefault="003D13D7" w:rsidP="003D13D7">
      <w:pPr>
        <w:numPr>
          <w:ilvl w:val="0"/>
          <w:numId w:val="11"/>
        </w:numPr>
        <w:spacing w:before="100" w:beforeAutospacing="1" w:after="100" w:afterAutospacing="1" w:line="240" w:lineRule="auto"/>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304C3">
        <w:rPr>
          <w:rFonts w:eastAsia="Times New Roman" w:cstheme="minorHAnsi"/>
          <w:i/>
          <w:iCs/>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Error Handling:</w:t>
      </w:r>
      <w:r w:rsidRPr="003304C3">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Mechanisms are implemented to handle scenarios such as insufficient balance and transaction failures.</w:t>
      </w:r>
    </w:p>
    <w:p w14:paraId="777172AE" w14:textId="435EB3C3" w:rsidR="003D13D7" w:rsidRPr="003304C3" w:rsidRDefault="003D13D7" w:rsidP="003D13D7">
      <w:pPr>
        <w:numPr>
          <w:ilvl w:val="0"/>
          <w:numId w:val="11"/>
        </w:numPr>
        <w:spacing w:before="100" w:beforeAutospacing="1" w:after="100" w:afterAutospacing="1" w:line="240" w:lineRule="auto"/>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304C3">
        <w:rPr>
          <w:rFonts w:eastAsia="Times New Roman" w:cstheme="minorHAnsi"/>
          <w:i/>
          <w:iCs/>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Reporting:</w:t>
      </w:r>
      <w:r w:rsidRPr="003304C3">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Detailed records of all transactions are maintained, which are used to generate analytical reports on toll collections and system performance.</w:t>
      </w:r>
      <w:r w:rsidR="00C76944">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These reports are sent to the user in the mail using google sheets , and </w:t>
      </w:r>
      <w:proofErr w:type="spellStart"/>
      <w:r w:rsidR="00C76944">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GScript</w:t>
      </w:r>
      <w:proofErr w:type="spellEnd"/>
      <w:r w:rsidR="00C76944">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mail sending process.</w:t>
      </w:r>
    </w:p>
    <w:p w14:paraId="53245931" w14:textId="77777777" w:rsidR="00B87D2A" w:rsidRPr="00B87D2A" w:rsidRDefault="00B87D2A" w:rsidP="00B93F90">
      <w:pPr>
        <w:pStyle w:val="Heading1"/>
        <w:rPr>
          <w:b w:val="0"/>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650FBA7" w14:textId="77777777" w:rsidR="00252368" w:rsidRDefault="00252368" w:rsidP="00666751">
      <w:pPr>
        <w:jc w:val="center"/>
      </w:pPr>
    </w:p>
    <w:p w14:paraId="360DE2BC" w14:textId="77777777" w:rsidR="003304C3" w:rsidRDefault="003304C3" w:rsidP="00666751">
      <w:pPr>
        <w:jc w:val="center"/>
      </w:pPr>
    </w:p>
    <w:p w14:paraId="5AFA5A49" w14:textId="77777777" w:rsidR="003304C3" w:rsidRDefault="003304C3" w:rsidP="00666751">
      <w:pPr>
        <w:jc w:val="center"/>
      </w:pPr>
    </w:p>
    <w:p w14:paraId="0EB3D262" w14:textId="6BCEEF5B" w:rsidR="003304C3" w:rsidRDefault="003304C3" w:rsidP="003304C3">
      <w:pPr>
        <w:pStyle w:val="Heading1"/>
        <w:rPr>
          <w:sz w:val="40"/>
          <w:szCs w:val="40"/>
        </w:rPr>
      </w:pPr>
      <w:r>
        <w:rPr>
          <w:sz w:val="40"/>
          <w:szCs w:val="40"/>
        </w:rPr>
        <w:t>LIBRARIES AND FRAMEWORKS:</w:t>
      </w:r>
    </w:p>
    <w:p w14:paraId="11B8491C" w14:textId="04ADDE0D" w:rsidR="00DF3D8C" w:rsidRDefault="00DF3D8C" w:rsidP="003304C3">
      <w:pPr>
        <w:pStyle w:val="Heading1"/>
        <w:rPr>
          <w:rFonts w:asciiTheme="minorHAnsi" w:hAnsiTheme="minorHAnsi" w:cstheme="minorHAnsi"/>
          <w:b w:val="0"/>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3D8C">
        <w:rPr>
          <w:rFonts w:asciiTheme="minorHAnsi" w:hAnsiTheme="minorHAnsi" w:cstheme="minorHAnsi"/>
          <w:b w:val="0"/>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success of the GPS Toll-based System Simulation project heavily relied on a variety of libraries and frameworks that provided essential functionalities for different aspects of the simulation. Each library was chosen based on its strengths and suitability for specific tasks, ensuring efficient and accurate implementation of the project components.</w:t>
      </w:r>
    </w:p>
    <w:p w14:paraId="28859BFF" w14:textId="4036C64B" w:rsidR="00DF3D8C" w:rsidRDefault="00DF3D8C" w:rsidP="00DF3D8C">
      <w:pPr>
        <w:pStyle w:val="Heading1"/>
        <w:numPr>
          <w:ilvl w:val="1"/>
          <w:numId w:val="11"/>
        </w:numPr>
        <w:rPr>
          <w:rFonts w:asciiTheme="minorHAnsi" w:hAnsiTheme="minorHAnsi" w:cstheme="minorHAnsi"/>
          <w:b w:val="0"/>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heme="minorHAnsi" w:hAnsiTheme="minorHAnsi" w:cstheme="minorHAnsi"/>
          <w:b w:val="0"/>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Simpy</w:t>
      </w:r>
      <w:proofErr w:type="spellEnd"/>
      <w:r>
        <w:rPr>
          <w:rFonts w:asciiTheme="minorHAnsi" w:hAnsiTheme="minorHAnsi" w:cstheme="minorHAnsi"/>
          <w:b w:val="0"/>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Used in Event-driven simulation, Time management, and Process management.</w:t>
      </w:r>
    </w:p>
    <w:p w14:paraId="43F6629A" w14:textId="54A36E43" w:rsidR="00DF3D8C" w:rsidRDefault="00DF3D8C" w:rsidP="00DF3D8C">
      <w:pPr>
        <w:pStyle w:val="Heading1"/>
        <w:numPr>
          <w:ilvl w:val="1"/>
          <w:numId w:val="11"/>
        </w:numPr>
        <w:rPr>
          <w:rFonts w:asciiTheme="minorHAnsi" w:hAnsiTheme="minorHAnsi" w:cstheme="minorHAnsi"/>
          <w:b w:val="0"/>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heme="minorHAnsi" w:hAnsiTheme="minorHAnsi" w:cstheme="minorHAnsi"/>
          <w:b w:val="0"/>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GeoPandas</w:t>
      </w:r>
      <w:proofErr w:type="spellEnd"/>
      <w:r>
        <w:rPr>
          <w:rFonts w:asciiTheme="minorHAnsi" w:hAnsiTheme="minorHAnsi" w:cstheme="minorHAnsi"/>
          <w:b w:val="0"/>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Shapely: Used to handle Geospatial data, spatial analysis, and the creation of toll zones.</w:t>
      </w:r>
    </w:p>
    <w:p w14:paraId="3FF75E3D" w14:textId="31771393" w:rsidR="00DF3D8C" w:rsidRDefault="00DF3D8C" w:rsidP="00DF3D8C">
      <w:pPr>
        <w:pStyle w:val="Heading1"/>
        <w:numPr>
          <w:ilvl w:val="1"/>
          <w:numId w:val="11"/>
        </w:numPr>
        <w:rPr>
          <w:rFonts w:asciiTheme="minorHAnsi" w:hAnsiTheme="minorHAnsi" w:cstheme="minorHAnsi"/>
          <w:b w:val="0"/>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heme="minorHAnsi" w:hAnsiTheme="minorHAnsi" w:cstheme="minorHAnsi"/>
          <w:b w:val="0"/>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GeoPy</w:t>
      </w:r>
      <w:proofErr w:type="spellEnd"/>
      <w:r>
        <w:rPr>
          <w:rFonts w:asciiTheme="minorHAnsi" w:hAnsiTheme="minorHAnsi" w:cstheme="minorHAnsi"/>
          <w:b w:val="0"/>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Used in the implementation of distance calculation and geocoding</w:t>
      </w:r>
    </w:p>
    <w:p w14:paraId="14836AF4" w14:textId="34EA1350" w:rsidR="00DF3D8C" w:rsidRDefault="00DF3D8C" w:rsidP="00DF3D8C">
      <w:pPr>
        <w:pStyle w:val="Heading1"/>
        <w:numPr>
          <w:ilvl w:val="1"/>
          <w:numId w:val="11"/>
        </w:numPr>
        <w:rPr>
          <w:rFonts w:asciiTheme="minorHAnsi" w:hAnsiTheme="minorHAnsi" w:cstheme="minorHAnsi"/>
          <w:b w:val="0"/>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b w:val="0"/>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Pandas: Used in data management, analysis and real-time updates</w:t>
      </w:r>
    </w:p>
    <w:p w14:paraId="281A4303" w14:textId="55F901C4" w:rsidR="00DF3D8C" w:rsidRDefault="00DF3D8C" w:rsidP="00DF3D8C">
      <w:pPr>
        <w:pStyle w:val="Heading1"/>
        <w:numPr>
          <w:ilvl w:val="1"/>
          <w:numId w:val="11"/>
        </w:numPr>
        <w:rPr>
          <w:rFonts w:asciiTheme="minorHAnsi" w:hAnsiTheme="minorHAnsi" w:cstheme="minorHAnsi"/>
          <w:b w:val="0"/>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b w:val="0"/>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Folium and matplotlib: Used in mapping, plotting, and reporting aspects</w:t>
      </w:r>
    </w:p>
    <w:p w14:paraId="0D7BC538" w14:textId="036D4151" w:rsidR="00DF3D8C" w:rsidRPr="00DF3D8C" w:rsidRDefault="00DF3D8C" w:rsidP="00DF3D8C">
      <w:pPr>
        <w:pStyle w:val="Heading1"/>
        <w:numPr>
          <w:ilvl w:val="1"/>
          <w:numId w:val="11"/>
        </w:numPr>
        <w:rPr>
          <w:rFonts w:asciiTheme="minorHAnsi" w:hAnsiTheme="minorHAnsi" w:cstheme="minorHAnsi"/>
          <w:b w:val="0"/>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heme="minorHAnsi" w:hAnsiTheme="minorHAnsi" w:cstheme="minorHAnsi"/>
          <w:b w:val="0"/>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Plotly</w:t>
      </w:r>
      <w:proofErr w:type="spellEnd"/>
      <w:r>
        <w:rPr>
          <w:rFonts w:asciiTheme="minorHAnsi" w:hAnsiTheme="minorHAnsi" w:cstheme="minorHAnsi"/>
          <w:b w:val="0"/>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Used to create a live visualization of the simulation while it is executing.                                                                                                                                                                                                                                                                                                                                                    </w:t>
      </w:r>
    </w:p>
    <w:p w14:paraId="684CB296" w14:textId="77777777" w:rsidR="003304C3" w:rsidRDefault="003304C3" w:rsidP="00666751">
      <w:pPr>
        <w:jc w:val="center"/>
      </w:pPr>
    </w:p>
    <w:p w14:paraId="6769A6F0" w14:textId="7BD78320" w:rsidR="00DF3D8C" w:rsidRDefault="00C73217" w:rsidP="00DF3D8C">
      <w:pPr>
        <w:pStyle w:val="Heading1"/>
        <w:rPr>
          <w:sz w:val="40"/>
          <w:szCs w:val="40"/>
        </w:rPr>
      </w:pPr>
      <w:r>
        <w:rPr>
          <w:sz w:val="40"/>
          <w:szCs w:val="40"/>
        </w:rPr>
        <w:lastRenderedPageBreak/>
        <w:t>PROCESS FLOW</w:t>
      </w:r>
      <w:r w:rsidR="00DF3D8C">
        <w:rPr>
          <w:sz w:val="40"/>
          <w:szCs w:val="40"/>
        </w:rPr>
        <w:t>:</w:t>
      </w:r>
    </w:p>
    <w:p w14:paraId="27118F07" w14:textId="62C7715C" w:rsidR="00C73217" w:rsidRDefault="00662E60" w:rsidP="00DF3D8C">
      <w:pPr>
        <w:pStyle w:val="Heading1"/>
        <w:rPr>
          <w:sz w:val="40"/>
          <w:szCs w:val="40"/>
        </w:rPr>
      </w:pPr>
      <w:r>
        <w:rPr>
          <w:noProof/>
          <w:sz w:val="40"/>
          <w:szCs w:val="40"/>
        </w:rPr>
        <w:drawing>
          <wp:anchor distT="0" distB="0" distL="114300" distR="114300" simplePos="0" relativeHeight="251664384" behindDoc="0" locked="0" layoutInCell="1" allowOverlap="1" wp14:anchorId="0FB1B7BB" wp14:editId="76643C63">
            <wp:simplePos x="0" y="0"/>
            <wp:positionH relativeFrom="column">
              <wp:posOffset>119506</wp:posOffset>
            </wp:positionH>
            <wp:positionV relativeFrom="paragraph">
              <wp:posOffset>128698</wp:posOffset>
            </wp:positionV>
            <wp:extent cx="5957180" cy="7722235"/>
            <wp:effectExtent l="0" t="0" r="5715" b="0"/>
            <wp:wrapNone/>
            <wp:docPr id="14098292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8405" cy="7736786"/>
                    </a:xfrm>
                    <a:prstGeom prst="rect">
                      <a:avLst/>
                    </a:prstGeom>
                    <a:noFill/>
                  </pic:spPr>
                </pic:pic>
              </a:graphicData>
            </a:graphic>
            <wp14:sizeRelH relativeFrom="margin">
              <wp14:pctWidth>0</wp14:pctWidth>
            </wp14:sizeRelH>
            <wp14:sizeRelV relativeFrom="margin">
              <wp14:pctHeight>0</wp14:pctHeight>
            </wp14:sizeRelV>
          </wp:anchor>
        </w:drawing>
      </w:r>
    </w:p>
    <w:p w14:paraId="4FABE42F" w14:textId="22AF18ED" w:rsidR="00C73217" w:rsidRDefault="00C73217" w:rsidP="00DF3D8C">
      <w:pPr>
        <w:pStyle w:val="Heading1"/>
        <w:rPr>
          <w:sz w:val="40"/>
          <w:szCs w:val="40"/>
        </w:rPr>
      </w:pPr>
    </w:p>
    <w:p w14:paraId="7740D287" w14:textId="68B42A4B" w:rsidR="00C73217" w:rsidRDefault="00C73217" w:rsidP="00DF3D8C">
      <w:pPr>
        <w:pStyle w:val="Heading1"/>
        <w:rPr>
          <w:sz w:val="40"/>
          <w:szCs w:val="40"/>
        </w:rPr>
      </w:pPr>
    </w:p>
    <w:p w14:paraId="111E64F3" w14:textId="77777777" w:rsidR="00C73217" w:rsidRDefault="00C73217" w:rsidP="00DF3D8C">
      <w:pPr>
        <w:pStyle w:val="Heading1"/>
        <w:rPr>
          <w:sz w:val="40"/>
          <w:szCs w:val="40"/>
        </w:rPr>
      </w:pPr>
    </w:p>
    <w:p w14:paraId="422274BE" w14:textId="77777777" w:rsidR="00C73217" w:rsidRDefault="00C73217" w:rsidP="00DF3D8C">
      <w:pPr>
        <w:pStyle w:val="Heading1"/>
        <w:rPr>
          <w:sz w:val="40"/>
          <w:szCs w:val="40"/>
        </w:rPr>
      </w:pPr>
    </w:p>
    <w:p w14:paraId="058C1CC3" w14:textId="77777777" w:rsidR="00C73217" w:rsidRDefault="00C73217" w:rsidP="00DF3D8C">
      <w:pPr>
        <w:pStyle w:val="Heading1"/>
        <w:rPr>
          <w:sz w:val="40"/>
          <w:szCs w:val="40"/>
        </w:rPr>
      </w:pPr>
    </w:p>
    <w:p w14:paraId="6051E0E2" w14:textId="77777777" w:rsidR="00C73217" w:rsidRDefault="00C73217" w:rsidP="00DF3D8C">
      <w:pPr>
        <w:pStyle w:val="Heading1"/>
        <w:rPr>
          <w:sz w:val="40"/>
          <w:szCs w:val="40"/>
        </w:rPr>
      </w:pPr>
    </w:p>
    <w:p w14:paraId="1F6EEE08" w14:textId="77777777" w:rsidR="00C73217" w:rsidRDefault="00C73217" w:rsidP="00DF3D8C">
      <w:pPr>
        <w:pStyle w:val="Heading1"/>
        <w:rPr>
          <w:sz w:val="40"/>
          <w:szCs w:val="40"/>
        </w:rPr>
      </w:pPr>
    </w:p>
    <w:p w14:paraId="28624783" w14:textId="77777777" w:rsidR="00C73217" w:rsidRDefault="00C73217" w:rsidP="00DF3D8C">
      <w:pPr>
        <w:pStyle w:val="Heading1"/>
        <w:rPr>
          <w:sz w:val="40"/>
          <w:szCs w:val="40"/>
        </w:rPr>
      </w:pPr>
    </w:p>
    <w:p w14:paraId="0298D478" w14:textId="77777777" w:rsidR="00C73217" w:rsidRDefault="00C73217" w:rsidP="00DF3D8C">
      <w:pPr>
        <w:pStyle w:val="Heading1"/>
        <w:rPr>
          <w:sz w:val="40"/>
          <w:szCs w:val="40"/>
        </w:rPr>
      </w:pPr>
    </w:p>
    <w:p w14:paraId="0B7864D3" w14:textId="77777777" w:rsidR="00C73217" w:rsidRDefault="00C73217" w:rsidP="00DF3D8C">
      <w:pPr>
        <w:pStyle w:val="Heading1"/>
        <w:rPr>
          <w:sz w:val="40"/>
          <w:szCs w:val="40"/>
        </w:rPr>
      </w:pPr>
    </w:p>
    <w:p w14:paraId="0CE03B1B" w14:textId="77777777" w:rsidR="00C73217" w:rsidRDefault="00C73217" w:rsidP="00DF3D8C">
      <w:pPr>
        <w:pStyle w:val="Heading1"/>
        <w:rPr>
          <w:sz w:val="40"/>
          <w:szCs w:val="40"/>
        </w:rPr>
      </w:pPr>
    </w:p>
    <w:p w14:paraId="182A6372" w14:textId="77777777" w:rsidR="00C73217" w:rsidRDefault="00C73217" w:rsidP="00DF3D8C">
      <w:pPr>
        <w:pStyle w:val="Heading1"/>
        <w:rPr>
          <w:sz w:val="40"/>
          <w:szCs w:val="40"/>
        </w:rPr>
      </w:pPr>
    </w:p>
    <w:p w14:paraId="03FAE964" w14:textId="77777777" w:rsidR="00C73217" w:rsidRDefault="00C73217" w:rsidP="00DF3D8C">
      <w:pPr>
        <w:pStyle w:val="Heading1"/>
        <w:rPr>
          <w:sz w:val="40"/>
          <w:szCs w:val="40"/>
        </w:rPr>
      </w:pPr>
    </w:p>
    <w:p w14:paraId="4309ADBA" w14:textId="77777777" w:rsidR="00C73217" w:rsidRDefault="00C73217" w:rsidP="00DF3D8C">
      <w:pPr>
        <w:pStyle w:val="Heading1"/>
        <w:rPr>
          <w:sz w:val="40"/>
          <w:szCs w:val="40"/>
        </w:rPr>
      </w:pPr>
    </w:p>
    <w:p w14:paraId="5E50BC15" w14:textId="77777777" w:rsidR="00C73217" w:rsidRDefault="00C73217" w:rsidP="00DF3D8C">
      <w:pPr>
        <w:pStyle w:val="Heading1"/>
        <w:rPr>
          <w:sz w:val="40"/>
          <w:szCs w:val="40"/>
        </w:rPr>
      </w:pPr>
    </w:p>
    <w:p w14:paraId="4D33CE68" w14:textId="2359AB27" w:rsidR="00C73217" w:rsidRDefault="00C73217" w:rsidP="00C73217">
      <w:pPr>
        <w:pStyle w:val="Heading1"/>
        <w:jc w:val="center"/>
      </w:pPr>
      <w:r>
        <w:lastRenderedPageBreak/>
        <w:t>IMPLEMENTATION</w:t>
      </w:r>
    </w:p>
    <w:p w14:paraId="0857D788" w14:textId="77777777" w:rsidR="00CA656E" w:rsidRDefault="00C73217" w:rsidP="00CA656E">
      <w:pPr>
        <w:pStyle w:val="Heading1"/>
        <w:jc w:val="both"/>
        <w:rPr>
          <w:rFonts w:asciiTheme="minorHAnsi" w:hAnsiTheme="minorHAnsi" w:cstheme="minorHAnsi"/>
          <w:b w:val="0"/>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73217">
        <w:rPr>
          <w:rFonts w:asciiTheme="minorHAnsi" w:hAnsiTheme="minorHAnsi" w:cstheme="minorHAnsi"/>
          <w:b w:val="0"/>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implementation phase of the GPS Toll-based System Simulation project </w:t>
      </w:r>
      <w:r w:rsidR="00CA656E">
        <w:rPr>
          <w:rFonts w:asciiTheme="minorHAnsi" w:hAnsiTheme="minorHAnsi" w:cstheme="minorHAnsi"/>
          <w:b w:val="0"/>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involves </w:t>
      </w:r>
      <w:r w:rsidRPr="00C73217">
        <w:rPr>
          <w:rFonts w:asciiTheme="minorHAnsi" w:hAnsiTheme="minorHAnsi" w:cstheme="minorHAnsi"/>
          <w:b w:val="0"/>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translating the design into functional code, developing algorithms to handle various simulation tasks, overcoming challenges, and adding additional features to enhance the simulation. </w:t>
      </w:r>
    </w:p>
    <w:p w14:paraId="3F08C8F6" w14:textId="19A920B1" w:rsidR="00C73217" w:rsidRPr="00C73217" w:rsidRDefault="00C73217" w:rsidP="00CA656E">
      <w:pPr>
        <w:pStyle w:val="Heading1"/>
        <w:jc w:val="both"/>
        <w:rPr>
          <w:rFonts w:asciiTheme="minorHAnsi" w:hAnsiTheme="minorHAnsi" w:cstheme="minorHAnsi"/>
          <w:b w:val="0"/>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73217">
        <w:rPr>
          <w:rFonts w:asciiTheme="minorHAnsi" w:hAnsiTheme="minorHAnsi" w:cstheme="minorHAnsi"/>
          <w:b w:val="0"/>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section provides a comprehensive overview of the code structure, key functions and algorithms, and the features implemented.</w:t>
      </w:r>
    </w:p>
    <w:p w14:paraId="60E45F8B" w14:textId="77777777" w:rsidR="00C73217" w:rsidRDefault="00C73217" w:rsidP="00C73217">
      <w:pPr>
        <w:pStyle w:val="Heading1"/>
        <w:rPr>
          <w:sz w:val="40"/>
          <w:szCs w:val="40"/>
        </w:rPr>
      </w:pPr>
      <w:r>
        <w:rPr>
          <w:sz w:val="40"/>
          <w:szCs w:val="40"/>
        </w:rPr>
        <w:t>CODE STRUCTURE:</w:t>
      </w:r>
    </w:p>
    <w:p w14:paraId="31FB557D" w14:textId="77777777" w:rsidR="009C5B32" w:rsidRDefault="00C73217" w:rsidP="00DD661D">
      <w:pPr>
        <w:pStyle w:val="Heading1"/>
        <w:rPr>
          <w:rFonts w:asciiTheme="minorHAnsi" w:hAnsiTheme="minorHAnsi" w:cstheme="minorHAnsi"/>
          <w:b w:val="0"/>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73217">
        <w:rPr>
          <w:rFonts w:asciiTheme="minorHAnsi" w:hAnsiTheme="minorHAnsi" w:cstheme="minorHAnsi"/>
          <w:b w:val="0"/>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code for this project is organized into several modules, each responsible for different aspects of the simulation. This modular approach ensures clarity, maintainability, and scalability of the </w:t>
      </w:r>
      <w:r>
        <w:rPr>
          <w:rFonts w:asciiTheme="minorHAnsi" w:hAnsiTheme="minorHAnsi" w:cstheme="minorHAnsi"/>
          <w:b w:val="0"/>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codebase.</w:t>
      </w:r>
    </w:p>
    <w:p w14:paraId="5530BF70" w14:textId="77777777" w:rsidR="009C5B32" w:rsidRDefault="00C73217" w:rsidP="00DD661D">
      <w:pPr>
        <w:pStyle w:val="Heading1"/>
        <w:rPr>
          <w:rFonts w:asciiTheme="minorHAnsi" w:hAnsiTheme="minorHAnsi" w:cstheme="minorHAnsi"/>
          <w:b w:val="0"/>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73217">
        <w:rPr>
          <w:rFonts w:asciiTheme="minorHAnsi" w:hAnsiTheme="minorHAnsi" w:cstheme="minorHAnsi"/>
          <w:bCs/>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MODULES:</w:t>
      </w:r>
    </w:p>
    <w:p w14:paraId="4AE7230D" w14:textId="3A4A7329" w:rsidR="00C73217" w:rsidRPr="009C5B32" w:rsidRDefault="00C73217" w:rsidP="00DD661D">
      <w:pPr>
        <w:pStyle w:val="Heading1"/>
        <w:rPr>
          <w:rFonts w:asciiTheme="minorHAnsi" w:hAnsiTheme="minorHAnsi" w:cstheme="minorHAnsi"/>
          <w:b w:val="0"/>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73217">
        <w:rPr>
          <w:rStyle w:val="Strong"/>
          <w:rFonts w:asciiTheme="minorHAnsi" w:hAnsiTheme="minorHAnsi" w:cstheme="minorHAnsi"/>
          <w:b/>
          <w:i/>
          <w:iCs/>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Simulation Module</w:t>
      </w:r>
      <w:r w:rsidRPr="00C73217">
        <w:rPr>
          <w:rFonts w:asciiTheme="minorHAnsi" w:hAnsiTheme="minorHAnsi" w:cstheme="minorHAnsi"/>
          <w:b w:val="0"/>
          <w:i/>
          <w:iCs/>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C73217">
        <w:rPr>
          <w:rFonts w:asciiTheme="minorHAnsi" w:hAnsiTheme="minorHAnsi" w:cstheme="minorHAnsi"/>
          <w:b w:val="0"/>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Handles the initialization and execution of the simulation environment.</w:t>
      </w:r>
    </w:p>
    <w:p w14:paraId="20389792" w14:textId="3962A89A" w:rsidR="00C73217" w:rsidRPr="00C73217" w:rsidRDefault="00C73217" w:rsidP="00C73217">
      <w:pPr>
        <w:rPr>
          <w:rFonts w:cstheme="minorHAnsi"/>
          <w:b w:val="0"/>
          <w:color w:val="0F0D29"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Strong"/>
          <w:rFonts w:cstheme="minorHAnsi"/>
          <w:b/>
          <w:bCs w:val="0"/>
          <w:i/>
          <w:iCs/>
          <w:color w:val="0F0D29"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r w:rsidRPr="00C73217">
        <w:rPr>
          <w:rStyle w:val="Strong"/>
          <w:rFonts w:cstheme="minorHAnsi"/>
          <w:b/>
          <w:bCs w:val="0"/>
          <w:i/>
          <w:iCs/>
          <w:color w:val="0F0D29"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ehicle Module</w:t>
      </w:r>
      <w:r w:rsidRPr="00C73217">
        <w:rPr>
          <w:rFonts w:cstheme="minorHAnsi"/>
          <w:b w:val="0"/>
          <w:bCs/>
          <w:i/>
          <w:iCs/>
          <w:color w:val="0F0D29"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C73217">
        <w:rPr>
          <w:rFonts w:cstheme="minorHAnsi"/>
          <w:b w:val="0"/>
          <w:color w:val="0F0D29"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Manages vehicle attributes, movement logic, and GPS updates.</w:t>
      </w:r>
    </w:p>
    <w:p w14:paraId="361B7A75" w14:textId="6E0B7694" w:rsidR="00C73217" w:rsidRPr="00C73217" w:rsidRDefault="00C73217" w:rsidP="00C73217">
      <w:pPr>
        <w:rPr>
          <w:rFonts w:cstheme="minorHAnsi"/>
          <w:b w:val="0"/>
          <w:color w:val="0F0D29"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Strong"/>
          <w:rFonts w:cstheme="minorHAnsi"/>
          <w:b/>
          <w:bCs w:val="0"/>
          <w:i/>
          <w:iCs/>
          <w:color w:val="0F0D29"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Geospatial </w:t>
      </w:r>
      <w:r w:rsidRPr="00C73217">
        <w:rPr>
          <w:rStyle w:val="Strong"/>
          <w:rFonts w:cstheme="minorHAnsi"/>
          <w:b/>
          <w:bCs w:val="0"/>
          <w:i/>
          <w:iCs/>
          <w:color w:val="0F0D29"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Module</w:t>
      </w:r>
      <w:r w:rsidRPr="00C73217">
        <w:rPr>
          <w:rFonts w:cstheme="minorHAnsi"/>
          <w:b w:val="0"/>
          <w:bCs/>
          <w:i/>
          <w:iCs/>
          <w:color w:val="0F0D29"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C73217">
        <w:rPr>
          <w:rFonts w:cstheme="minorHAnsi"/>
          <w:b w:val="0"/>
          <w:color w:val="0F0D29"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Defines toll zones an</w:t>
      </w:r>
      <w:r w:rsidR="00DD661D">
        <w:rPr>
          <w:rFonts w:cstheme="minorHAnsi"/>
          <w:b w:val="0"/>
          <w:color w:val="0F0D29"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 road network</w:t>
      </w:r>
      <w:r w:rsidRPr="00C73217">
        <w:rPr>
          <w:rFonts w:cstheme="minorHAnsi"/>
          <w:b w:val="0"/>
          <w:color w:val="0F0D29"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73599BE" w14:textId="59C13BE2" w:rsidR="00C73217" w:rsidRPr="00C73217" w:rsidRDefault="00C73217" w:rsidP="00C73217">
      <w:pPr>
        <w:rPr>
          <w:rFonts w:cstheme="minorHAnsi"/>
          <w:b w:val="0"/>
          <w:color w:val="0F0D29"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73217">
        <w:rPr>
          <w:rStyle w:val="Strong"/>
          <w:rFonts w:cstheme="minorHAnsi"/>
          <w:b/>
          <w:bCs w:val="0"/>
          <w:i/>
          <w:iCs/>
          <w:color w:val="0F0D29"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Distance Calculation Module</w:t>
      </w:r>
      <w:r w:rsidRPr="00C73217">
        <w:rPr>
          <w:rFonts w:cstheme="minorHAnsi"/>
          <w:b w:val="0"/>
          <w:bCs/>
          <w:i/>
          <w:iCs/>
          <w:color w:val="0F0D29"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C73217">
        <w:rPr>
          <w:rFonts w:cstheme="minorHAnsi"/>
          <w:b w:val="0"/>
          <w:color w:val="0F0D29"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Computes distances traveled by vehicles within toll zones.</w:t>
      </w:r>
    </w:p>
    <w:p w14:paraId="1CCCA52D" w14:textId="71E95FE6" w:rsidR="00DD661D" w:rsidRDefault="00C73217" w:rsidP="00C73217">
      <w:pPr>
        <w:rPr>
          <w:rFonts w:cstheme="minorHAnsi"/>
          <w:b w:val="0"/>
          <w:color w:val="0F0D29"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73217">
        <w:rPr>
          <w:rStyle w:val="Strong"/>
          <w:rFonts w:cstheme="minorHAnsi"/>
          <w:b/>
          <w:bCs w:val="0"/>
          <w:i/>
          <w:iCs/>
          <w:color w:val="0F0D29"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Toll Calculation Module</w:t>
      </w:r>
      <w:r w:rsidRPr="00C73217">
        <w:rPr>
          <w:rFonts w:cstheme="minorHAnsi"/>
          <w:b w:val="0"/>
          <w:bCs/>
          <w:i/>
          <w:iCs/>
          <w:color w:val="0F0D29"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C73217">
        <w:rPr>
          <w:rFonts w:cstheme="minorHAnsi"/>
          <w:b w:val="0"/>
          <w:color w:val="0F0D29"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Calculates toll charges based on predefined rates and distance traveled</w:t>
      </w:r>
      <w:r w:rsidR="00DD661D">
        <w:rPr>
          <w:rFonts w:cstheme="minorHAnsi"/>
          <w:b w:val="0"/>
          <w:color w:val="0F0D29"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along with dynamic pricing.</w:t>
      </w:r>
    </w:p>
    <w:p w14:paraId="4F2746C8" w14:textId="40A177A7" w:rsidR="00C73217" w:rsidRDefault="00C73217" w:rsidP="00C73217">
      <w:pPr>
        <w:rPr>
          <w:rFonts w:cstheme="minorHAnsi"/>
          <w:b w:val="0"/>
          <w:color w:val="0F0D29"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73217">
        <w:rPr>
          <w:rStyle w:val="Strong"/>
          <w:rFonts w:cstheme="minorHAnsi"/>
          <w:b/>
          <w:bCs w:val="0"/>
          <w:i/>
          <w:iCs/>
          <w:color w:val="0F0D29"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Payment Module</w:t>
      </w:r>
      <w:r w:rsidRPr="00C73217">
        <w:rPr>
          <w:rFonts w:cstheme="minorHAnsi"/>
          <w:b w:val="0"/>
          <w:bCs/>
          <w:i/>
          <w:iCs/>
          <w:color w:val="0F0D29"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C73217">
        <w:rPr>
          <w:rFonts w:cstheme="minorHAnsi"/>
          <w:b w:val="0"/>
          <w:color w:val="0F0D29"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Simulates toll payments and updates user account balances.</w:t>
      </w:r>
    </w:p>
    <w:p w14:paraId="21BBC9E2" w14:textId="28EAEFAA" w:rsidR="00DD661D" w:rsidRDefault="00DD661D" w:rsidP="00C73217">
      <w:pPr>
        <w:rPr>
          <w:rFonts w:cstheme="minorHAnsi"/>
          <w:b w:val="0"/>
          <w:color w:val="0F0D29"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D661D">
        <w:rPr>
          <w:rFonts w:cstheme="minorHAnsi"/>
          <w:bCs/>
          <w:i/>
          <w:iCs/>
          <w:color w:val="0F0D29"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UI Module:</w:t>
      </w:r>
      <w:r>
        <w:rPr>
          <w:rFonts w:cstheme="minorHAnsi"/>
          <w:b w:val="0"/>
          <w:color w:val="0F0D29"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interface from the admin side that can be used to decide how many vehicles can be used for simulation and retrieve reports for each.</w:t>
      </w:r>
    </w:p>
    <w:p w14:paraId="09FD47C5" w14:textId="2BAD8AED" w:rsidR="00DD661D" w:rsidRPr="00C73217" w:rsidRDefault="00DD661D" w:rsidP="00C73217">
      <w:pPr>
        <w:rPr>
          <w:rFonts w:cstheme="minorHAnsi"/>
          <w:b w:val="0"/>
          <w:color w:val="0F0D29"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D661D">
        <w:rPr>
          <w:rFonts w:cstheme="minorHAnsi"/>
          <w:bCs/>
          <w:i/>
          <w:iCs/>
          <w:color w:val="0F0D29"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GPS App (</w:t>
      </w:r>
      <w:r w:rsidRPr="00DD661D">
        <w:rPr>
          <w:rFonts w:cstheme="minorHAnsi"/>
          <w:b w:val="0"/>
          <w:i/>
          <w:iCs/>
          <w:color w:val="0F0D29"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Additional feature</w:t>
      </w:r>
      <w:r w:rsidRPr="00DD661D">
        <w:rPr>
          <w:rFonts w:cstheme="minorHAnsi"/>
          <w:bCs/>
          <w:i/>
          <w:iCs/>
          <w:color w:val="0F0D29"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cstheme="minorHAnsi"/>
          <w:b w:val="0"/>
          <w:color w:val="0F0D29"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real-life implementation of the toll zone calculation that can be used to track live GPS coordinates through the road network.</w:t>
      </w:r>
    </w:p>
    <w:p w14:paraId="5B9BCA12" w14:textId="3F60D973" w:rsidR="00C73217" w:rsidRPr="00C73217" w:rsidRDefault="00C73217" w:rsidP="00C73217">
      <w:pPr>
        <w:pStyle w:val="Heading1"/>
        <w:rPr>
          <w:rFonts w:asciiTheme="minorHAnsi" w:hAnsiTheme="minorHAnsi" w:cstheme="minorHAnsi"/>
          <w:b w:val="0"/>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D661D">
        <w:rPr>
          <w:rStyle w:val="Strong"/>
          <w:rFonts w:asciiTheme="minorHAnsi" w:hAnsiTheme="minorHAnsi" w:cstheme="minorHAnsi"/>
          <w:b/>
          <w:bCs w:val="0"/>
          <w:i/>
          <w:iCs/>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Visualization Module</w:t>
      </w:r>
      <w:r w:rsidRPr="00DD661D">
        <w:rPr>
          <w:rFonts w:asciiTheme="minorHAnsi" w:hAnsiTheme="minorHAnsi" w:cstheme="minorHAnsi"/>
          <w:b w:val="0"/>
          <w:bCs/>
          <w:i/>
          <w:iCs/>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C73217">
        <w:rPr>
          <w:rFonts w:asciiTheme="minorHAnsi" w:hAnsiTheme="minorHAnsi" w:cstheme="minorHAnsi"/>
          <w:b w:val="0"/>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Generates maps and plots for visualizing the simulation</w:t>
      </w:r>
    </w:p>
    <w:p w14:paraId="0CE9FC4D" w14:textId="1C4E253C" w:rsidR="00C73217" w:rsidRDefault="00DD661D" w:rsidP="00DF3D8C">
      <w:pPr>
        <w:pStyle w:val="Heading1"/>
        <w:rPr>
          <w:sz w:val="40"/>
          <w:szCs w:val="40"/>
        </w:rPr>
      </w:pPr>
      <w:r w:rsidRPr="00DD661D">
        <w:rPr>
          <w:sz w:val="40"/>
          <w:szCs w:val="40"/>
        </w:rPr>
        <w:t>KEY FUNCTIONS AND ALGORITHMS:</w:t>
      </w:r>
    </w:p>
    <w:p w14:paraId="7F2A0396" w14:textId="61DF6E6F" w:rsidR="00DD661D" w:rsidRDefault="00662E60" w:rsidP="00DF3D8C">
      <w:pPr>
        <w:pStyle w:val="Heading1"/>
        <w:rPr>
          <w:sz w:val="40"/>
          <w:szCs w:val="40"/>
        </w:rPr>
      </w:pPr>
      <w:r>
        <w:rPr>
          <w:noProof/>
          <w:sz w:val="40"/>
          <w:szCs w:val="40"/>
        </w:rPr>
        <w:drawing>
          <wp:anchor distT="0" distB="0" distL="114300" distR="114300" simplePos="0" relativeHeight="251665408" behindDoc="0" locked="0" layoutInCell="1" allowOverlap="1" wp14:anchorId="701797A4" wp14:editId="02D3F173">
            <wp:simplePos x="0" y="0"/>
            <wp:positionH relativeFrom="margin">
              <wp:posOffset>-233579</wp:posOffset>
            </wp:positionH>
            <wp:positionV relativeFrom="paragraph">
              <wp:posOffset>242010</wp:posOffset>
            </wp:positionV>
            <wp:extent cx="6712038" cy="7250581"/>
            <wp:effectExtent l="0" t="0" r="0" b="7620"/>
            <wp:wrapNone/>
            <wp:docPr id="3137850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14835" cy="7253602"/>
                    </a:xfrm>
                    <a:prstGeom prst="rect">
                      <a:avLst/>
                    </a:prstGeom>
                    <a:noFill/>
                  </pic:spPr>
                </pic:pic>
              </a:graphicData>
            </a:graphic>
            <wp14:sizeRelH relativeFrom="margin">
              <wp14:pctWidth>0</wp14:pctWidth>
            </wp14:sizeRelH>
            <wp14:sizeRelV relativeFrom="margin">
              <wp14:pctHeight>0</wp14:pctHeight>
            </wp14:sizeRelV>
          </wp:anchor>
        </w:drawing>
      </w:r>
    </w:p>
    <w:p w14:paraId="54ECC4E4" w14:textId="447BF128" w:rsidR="00DD661D" w:rsidRDefault="00DD661D" w:rsidP="00DF3D8C">
      <w:pPr>
        <w:pStyle w:val="Heading1"/>
        <w:rPr>
          <w:sz w:val="40"/>
          <w:szCs w:val="40"/>
        </w:rPr>
      </w:pPr>
    </w:p>
    <w:p w14:paraId="2BB1F233" w14:textId="77777777" w:rsidR="00DD661D" w:rsidRDefault="00DD661D" w:rsidP="00DF3D8C">
      <w:pPr>
        <w:pStyle w:val="Heading1"/>
        <w:rPr>
          <w:sz w:val="40"/>
          <w:szCs w:val="40"/>
        </w:rPr>
      </w:pPr>
    </w:p>
    <w:p w14:paraId="387691C3" w14:textId="77777777" w:rsidR="00DD661D" w:rsidRDefault="00DD661D" w:rsidP="00DF3D8C">
      <w:pPr>
        <w:pStyle w:val="Heading1"/>
        <w:rPr>
          <w:sz w:val="40"/>
          <w:szCs w:val="40"/>
        </w:rPr>
      </w:pPr>
    </w:p>
    <w:p w14:paraId="42F30265" w14:textId="77777777" w:rsidR="00DD661D" w:rsidRDefault="00DD661D" w:rsidP="00DF3D8C">
      <w:pPr>
        <w:pStyle w:val="Heading1"/>
        <w:rPr>
          <w:sz w:val="40"/>
          <w:szCs w:val="40"/>
        </w:rPr>
      </w:pPr>
    </w:p>
    <w:p w14:paraId="1308B06F" w14:textId="77777777" w:rsidR="00DD661D" w:rsidRDefault="00DD661D" w:rsidP="00DF3D8C">
      <w:pPr>
        <w:pStyle w:val="Heading1"/>
        <w:rPr>
          <w:sz w:val="40"/>
          <w:szCs w:val="40"/>
        </w:rPr>
      </w:pPr>
    </w:p>
    <w:p w14:paraId="7DCE7D23" w14:textId="77777777" w:rsidR="00DD661D" w:rsidRDefault="00DD661D" w:rsidP="00DF3D8C">
      <w:pPr>
        <w:pStyle w:val="Heading1"/>
        <w:rPr>
          <w:sz w:val="40"/>
          <w:szCs w:val="40"/>
        </w:rPr>
      </w:pPr>
    </w:p>
    <w:p w14:paraId="22CF6FB9" w14:textId="77777777" w:rsidR="00DD661D" w:rsidRDefault="00DD661D" w:rsidP="00DF3D8C">
      <w:pPr>
        <w:pStyle w:val="Heading1"/>
        <w:rPr>
          <w:sz w:val="40"/>
          <w:szCs w:val="40"/>
        </w:rPr>
      </w:pPr>
    </w:p>
    <w:p w14:paraId="46AC0BD8" w14:textId="77777777" w:rsidR="00DD661D" w:rsidRDefault="00DD661D" w:rsidP="00DF3D8C">
      <w:pPr>
        <w:pStyle w:val="Heading1"/>
        <w:rPr>
          <w:sz w:val="40"/>
          <w:szCs w:val="40"/>
        </w:rPr>
      </w:pPr>
    </w:p>
    <w:p w14:paraId="696B07F4" w14:textId="77777777" w:rsidR="00DD661D" w:rsidRDefault="00DD661D" w:rsidP="00DF3D8C">
      <w:pPr>
        <w:pStyle w:val="Heading1"/>
        <w:rPr>
          <w:sz w:val="40"/>
          <w:szCs w:val="40"/>
        </w:rPr>
      </w:pPr>
    </w:p>
    <w:p w14:paraId="553E7321" w14:textId="77777777" w:rsidR="00DD661D" w:rsidRDefault="00DD661D" w:rsidP="00DF3D8C">
      <w:pPr>
        <w:pStyle w:val="Heading1"/>
        <w:rPr>
          <w:sz w:val="40"/>
          <w:szCs w:val="40"/>
        </w:rPr>
      </w:pPr>
    </w:p>
    <w:p w14:paraId="6BB1954E" w14:textId="77777777" w:rsidR="00DD661D" w:rsidRDefault="00DD661D" w:rsidP="00DF3D8C">
      <w:pPr>
        <w:pStyle w:val="Heading1"/>
        <w:rPr>
          <w:sz w:val="40"/>
          <w:szCs w:val="40"/>
        </w:rPr>
      </w:pPr>
    </w:p>
    <w:p w14:paraId="6EFC4BA8" w14:textId="77777777" w:rsidR="00DD661D" w:rsidRDefault="00DD661D" w:rsidP="00DF3D8C">
      <w:pPr>
        <w:pStyle w:val="Heading1"/>
        <w:rPr>
          <w:sz w:val="40"/>
          <w:szCs w:val="40"/>
        </w:rPr>
      </w:pPr>
    </w:p>
    <w:p w14:paraId="7D93FCED" w14:textId="77777777" w:rsidR="00DD661D" w:rsidRDefault="00DD661D" w:rsidP="00DF3D8C">
      <w:pPr>
        <w:pStyle w:val="Heading1"/>
        <w:rPr>
          <w:sz w:val="40"/>
          <w:szCs w:val="40"/>
        </w:rPr>
      </w:pPr>
    </w:p>
    <w:p w14:paraId="0A9EED8D" w14:textId="77777777" w:rsidR="00DD661D" w:rsidRDefault="00DD661D" w:rsidP="00DF3D8C">
      <w:pPr>
        <w:pStyle w:val="Heading1"/>
        <w:rPr>
          <w:sz w:val="40"/>
          <w:szCs w:val="40"/>
        </w:rPr>
      </w:pPr>
    </w:p>
    <w:p w14:paraId="7CE6C3F6" w14:textId="5983A449" w:rsidR="00DD661D" w:rsidRDefault="00662E60" w:rsidP="00DF3D8C">
      <w:pPr>
        <w:pStyle w:val="Heading1"/>
        <w:rPr>
          <w:sz w:val="40"/>
          <w:szCs w:val="40"/>
        </w:rPr>
      </w:pPr>
      <w:r>
        <w:rPr>
          <w:noProof/>
        </w:rPr>
        <w:lastRenderedPageBreak/>
        <w:drawing>
          <wp:anchor distT="0" distB="0" distL="114300" distR="114300" simplePos="0" relativeHeight="251666432" behindDoc="0" locked="0" layoutInCell="1" allowOverlap="1" wp14:anchorId="0EFFE7FA" wp14:editId="2D25F4C7">
            <wp:simplePos x="0" y="0"/>
            <wp:positionH relativeFrom="margin">
              <wp:posOffset>-369381</wp:posOffset>
            </wp:positionH>
            <wp:positionV relativeFrom="paragraph">
              <wp:posOffset>-683291</wp:posOffset>
            </wp:positionV>
            <wp:extent cx="7115166" cy="4481465"/>
            <wp:effectExtent l="0" t="0" r="0" b="0"/>
            <wp:wrapNone/>
            <wp:docPr id="6451241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120403" cy="448476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F81072" w14:textId="165178CF" w:rsidR="00DD661D" w:rsidRDefault="00DD661D" w:rsidP="00DF3D8C">
      <w:pPr>
        <w:pStyle w:val="Heading1"/>
        <w:rPr>
          <w:sz w:val="40"/>
          <w:szCs w:val="40"/>
        </w:rPr>
      </w:pPr>
    </w:p>
    <w:p w14:paraId="6B1E7A19" w14:textId="77777777" w:rsidR="00DD661D" w:rsidRDefault="00DD661D" w:rsidP="00DF3D8C">
      <w:pPr>
        <w:pStyle w:val="Heading1"/>
        <w:rPr>
          <w:sz w:val="40"/>
          <w:szCs w:val="40"/>
        </w:rPr>
      </w:pPr>
    </w:p>
    <w:p w14:paraId="0CF455CA" w14:textId="614F5D3D" w:rsidR="00DD661D" w:rsidRDefault="00DD661D" w:rsidP="00DF3D8C">
      <w:pPr>
        <w:pStyle w:val="Heading1"/>
        <w:rPr>
          <w:sz w:val="40"/>
          <w:szCs w:val="40"/>
        </w:rPr>
      </w:pPr>
    </w:p>
    <w:p w14:paraId="56E09FAF" w14:textId="77777777" w:rsidR="00DD661D" w:rsidRDefault="00DD661D" w:rsidP="00DF3D8C">
      <w:pPr>
        <w:pStyle w:val="Heading1"/>
        <w:rPr>
          <w:sz w:val="40"/>
          <w:szCs w:val="40"/>
        </w:rPr>
      </w:pPr>
    </w:p>
    <w:p w14:paraId="73AF3D5B" w14:textId="1B19B3C9" w:rsidR="00DD661D" w:rsidRDefault="00DD661D" w:rsidP="00DF3D8C">
      <w:pPr>
        <w:pStyle w:val="Heading1"/>
        <w:rPr>
          <w:sz w:val="40"/>
          <w:szCs w:val="40"/>
        </w:rPr>
      </w:pPr>
    </w:p>
    <w:p w14:paraId="1DD2C365" w14:textId="16433DF3" w:rsidR="00DD661D" w:rsidRDefault="00DD661D" w:rsidP="00DF3D8C">
      <w:pPr>
        <w:pStyle w:val="Heading1"/>
        <w:rPr>
          <w:sz w:val="40"/>
          <w:szCs w:val="40"/>
        </w:rPr>
      </w:pPr>
    </w:p>
    <w:p w14:paraId="1BFDC767" w14:textId="5F4DD2A8" w:rsidR="00DD661D" w:rsidRDefault="00DD661D" w:rsidP="00DF3D8C">
      <w:pPr>
        <w:pStyle w:val="Heading1"/>
        <w:rPr>
          <w:sz w:val="40"/>
          <w:szCs w:val="40"/>
        </w:rPr>
      </w:pPr>
    </w:p>
    <w:p w14:paraId="70ED585E" w14:textId="5ADE25A3" w:rsidR="00DD661D" w:rsidRDefault="00662E60" w:rsidP="00DF3D8C">
      <w:pPr>
        <w:pStyle w:val="Heading1"/>
        <w:rPr>
          <w:sz w:val="40"/>
          <w:szCs w:val="40"/>
        </w:rPr>
      </w:pPr>
      <w:r>
        <w:rPr>
          <w:noProof/>
        </w:rPr>
        <w:drawing>
          <wp:anchor distT="0" distB="0" distL="114300" distR="114300" simplePos="0" relativeHeight="251667456" behindDoc="0" locked="0" layoutInCell="1" allowOverlap="1" wp14:anchorId="3B9D1840" wp14:editId="30559AA7">
            <wp:simplePos x="0" y="0"/>
            <wp:positionH relativeFrom="margin">
              <wp:posOffset>-324114</wp:posOffset>
            </wp:positionH>
            <wp:positionV relativeFrom="paragraph">
              <wp:posOffset>223237</wp:posOffset>
            </wp:positionV>
            <wp:extent cx="7051806" cy="4354239"/>
            <wp:effectExtent l="0" t="0" r="0" b="8255"/>
            <wp:wrapNone/>
            <wp:docPr id="13493731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60205" cy="4359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0B9E7F" w14:textId="22F2E23E" w:rsidR="00DD661D" w:rsidRDefault="00DD661D" w:rsidP="00DF3D8C">
      <w:pPr>
        <w:pStyle w:val="Heading1"/>
        <w:rPr>
          <w:sz w:val="40"/>
          <w:szCs w:val="40"/>
        </w:rPr>
      </w:pPr>
    </w:p>
    <w:p w14:paraId="6182A693" w14:textId="2726978A" w:rsidR="00DD661D" w:rsidRDefault="00DD661D" w:rsidP="00DF3D8C">
      <w:pPr>
        <w:pStyle w:val="Heading1"/>
        <w:rPr>
          <w:sz w:val="40"/>
          <w:szCs w:val="40"/>
        </w:rPr>
      </w:pPr>
    </w:p>
    <w:p w14:paraId="04B43365" w14:textId="77777777" w:rsidR="00DD661D" w:rsidRDefault="00DD661D" w:rsidP="00DF3D8C">
      <w:pPr>
        <w:pStyle w:val="Heading1"/>
        <w:rPr>
          <w:sz w:val="40"/>
          <w:szCs w:val="40"/>
        </w:rPr>
      </w:pPr>
    </w:p>
    <w:p w14:paraId="5D7BD346" w14:textId="77777777" w:rsidR="00DD661D" w:rsidRDefault="00DD661D" w:rsidP="00DF3D8C">
      <w:pPr>
        <w:pStyle w:val="Heading1"/>
        <w:rPr>
          <w:sz w:val="40"/>
          <w:szCs w:val="40"/>
        </w:rPr>
      </w:pPr>
    </w:p>
    <w:p w14:paraId="2C04BA7E" w14:textId="77777777" w:rsidR="00DD661D" w:rsidRDefault="00DD661D" w:rsidP="00DF3D8C">
      <w:pPr>
        <w:pStyle w:val="Heading1"/>
        <w:rPr>
          <w:sz w:val="40"/>
          <w:szCs w:val="40"/>
        </w:rPr>
      </w:pPr>
    </w:p>
    <w:p w14:paraId="7C1F6C9A" w14:textId="77777777" w:rsidR="00DD661D" w:rsidRDefault="00DD661D" w:rsidP="00DF3D8C">
      <w:pPr>
        <w:pStyle w:val="Heading1"/>
        <w:rPr>
          <w:sz w:val="40"/>
          <w:szCs w:val="40"/>
        </w:rPr>
      </w:pPr>
    </w:p>
    <w:p w14:paraId="0F763D92" w14:textId="77777777" w:rsidR="00DD661D" w:rsidRPr="00DD661D" w:rsidRDefault="00DD661D" w:rsidP="00DF3D8C">
      <w:pPr>
        <w:pStyle w:val="Heading1"/>
        <w:rPr>
          <w:rFonts w:asciiTheme="minorHAnsi" w:hAnsiTheme="minorHAnsi" w:cstheme="minorHAnsi"/>
          <w:sz w:val="40"/>
          <w:szCs w:val="40"/>
        </w:rPr>
      </w:pPr>
    </w:p>
    <w:p w14:paraId="0A0028B5" w14:textId="77777777" w:rsidR="00DD661D" w:rsidRDefault="00DD661D" w:rsidP="00DF3D8C">
      <w:pPr>
        <w:pStyle w:val="Heading1"/>
        <w:rPr>
          <w:sz w:val="40"/>
          <w:szCs w:val="40"/>
        </w:rPr>
      </w:pPr>
    </w:p>
    <w:p w14:paraId="31BD55A6" w14:textId="7782FF72" w:rsidR="00DD661D" w:rsidRDefault="00DD661D" w:rsidP="00DF3D8C">
      <w:pPr>
        <w:pStyle w:val="Heading1"/>
        <w:rPr>
          <w:sz w:val="40"/>
          <w:szCs w:val="40"/>
        </w:rPr>
      </w:pPr>
      <w:r>
        <w:rPr>
          <w:sz w:val="40"/>
          <w:szCs w:val="40"/>
        </w:rPr>
        <w:lastRenderedPageBreak/>
        <w:t>EXTRA FEATURES ADDED:</w:t>
      </w:r>
    </w:p>
    <w:p w14:paraId="3A950867" w14:textId="15ED67EE" w:rsidR="00DD661D" w:rsidRPr="00DD661D" w:rsidRDefault="00DD661D" w:rsidP="00DF3D8C">
      <w:pPr>
        <w:pStyle w:val="Heading1"/>
        <w:rPr>
          <w:rFonts w:asciiTheme="minorHAnsi" w:hAnsiTheme="minorHAnsi" w:cstheme="minorHAnsi"/>
          <w:b w:val="0"/>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D661D">
        <w:rPr>
          <w:rFonts w:asciiTheme="minorHAnsi" w:hAnsiTheme="minorHAnsi" w:cstheme="minorHAnsi"/>
          <w:b w:val="0"/>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enhance the simulation, several additional features were implemented:</w:t>
      </w:r>
    </w:p>
    <w:p w14:paraId="0D4CD8C7" w14:textId="6E034EF5" w:rsidR="00DD661D" w:rsidRDefault="00DD661D" w:rsidP="00DD661D">
      <w:pPr>
        <w:pStyle w:val="Heading1"/>
        <w:numPr>
          <w:ilvl w:val="1"/>
          <w:numId w:val="10"/>
        </w:numPr>
        <w:rPr>
          <w:rFonts w:asciiTheme="minorHAnsi" w:hAnsiTheme="minorHAnsi" w:cstheme="minorHAnsi"/>
          <w:bCs/>
          <w:i/>
          <w:iCs/>
          <w:color w:val="0F0D29"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D661D">
        <w:rPr>
          <w:rFonts w:asciiTheme="minorHAnsi" w:hAnsiTheme="minorHAnsi" w:cstheme="minorHAnsi"/>
          <w:bCs/>
          <w:i/>
          <w:iCs/>
          <w:color w:val="0F0D29"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GPS App: </w:t>
      </w:r>
      <w:r w:rsidR="00E74D33" w:rsidRPr="00DD661D">
        <w:rPr>
          <w:rFonts w:asciiTheme="minorHAnsi" w:hAnsiTheme="minorHAnsi" w:cstheme="minorHAnsi"/>
          <w:b w:val="0"/>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Implemented</w:t>
      </w:r>
      <w:r w:rsidR="00E74D33">
        <w:rPr>
          <w:rFonts w:asciiTheme="minorHAnsi" w:hAnsiTheme="minorHAnsi" w:cstheme="minorHAnsi"/>
          <w:b w:val="0"/>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 app that can send live GPS coordinates directly to </w:t>
      </w:r>
      <w:proofErr w:type="spellStart"/>
      <w:r w:rsidR="001D0AA5">
        <w:rPr>
          <w:rFonts w:asciiTheme="minorHAnsi" w:hAnsiTheme="minorHAnsi" w:cstheme="minorHAnsi"/>
          <w:b w:val="0"/>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SimToll</w:t>
      </w:r>
      <w:proofErr w:type="spellEnd"/>
      <w:r w:rsidR="001D0AA5">
        <w:rPr>
          <w:rFonts w:asciiTheme="minorHAnsi" w:hAnsiTheme="minorHAnsi" w:cstheme="minorHAnsi"/>
          <w:b w:val="0"/>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Dynamics to execute live simulation.</w:t>
      </w:r>
    </w:p>
    <w:p w14:paraId="620C4165" w14:textId="6F2584E9" w:rsidR="008A45B8" w:rsidRDefault="00DD661D" w:rsidP="008A45B8">
      <w:pPr>
        <w:pStyle w:val="Heading1"/>
        <w:numPr>
          <w:ilvl w:val="1"/>
          <w:numId w:val="10"/>
        </w:numPr>
        <w:rPr>
          <w:rFonts w:asciiTheme="minorHAnsi" w:hAnsiTheme="minorHAnsi" w:cstheme="minorHAnsi"/>
          <w:bCs/>
          <w:i/>
          <w:iCs/>
          <w:color w:val="0F0D29"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D661D">
        <w:rPr>
          <w:rFonts w:asciiTheme="minorHAnsi" w:hAnsiTheme="minorHAnsi" w:cstheme="minorHAnsi"/>
          <w:bCs/>
          <w:i/>
          <w:iCs/>
          <w:color w:val="0F0D29"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Dynamic pricing:</w:t>
      </w:r>
      <w:r w:rsidRPr="00DD661D">
        <w:rPr>
          <w:b w:val="0"/>
          <w:color w:val="0F0D29"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D661D">
        <w:rPr>
          <w:rFonts w:asciiTheme="minorHAnsi" w:hAnsiTheme="minorHAnsi" w:cstheme="minorHAnsi"/>
          <w:b w:val="0"/>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Implemented congestion-based</w:t>
      </w:r>
      <w:r w:rsidR="008A45B8">
        <w:rPr>
          <w:rFonts w:asciiTheme="minorHAnsi" w:hAnsiTheme="minorHAnsi" w:cstheme="minorHAnsi"/>
          <w:b w:val="0"/>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toll-specific</w:t>
      </w:r>
      <w:r w:rsidRPr="00DD661D">
        <w:rPr>
          <w:rFonts w:asciiTheme="minorHAnsi" w:hAnsiTheme="minorHAnsi" w:cstheme="minorHAnsi"/>
          <w:b w:val="0"/>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w:t>
      </w:r>
      <w:r>
        <w:rPr>
          <w:rFonts w:asciiTheme="minorHAnsi" w:hAnsiTheme="minorHAnsi" w:cstheme="minorHAnsi"/>
          <w:b w:val="0"/>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vehicle-specific</w:t>
      </w:r>
      <w:r w:rsidRPr="00DD661D">
        <w:rPr>
          <w:rFonts w:asciiTheme="minorHAnsi" w:hAnsiTheme="minorHAnsi" w:cstheme="minorHAnsi"/>
          <w:b w:val="0"/>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pricing models</w:t>
      </w:r>
      <w:r w:rsidR="008A45B8">
        <w:rPr>
          <w:rFonts w:asciiTheme="minorHAnsi" w:hAnsiTheme="minorHAnsi" w:cstheme="minorHAnsi"/>
          <w:b w:val="0"/>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B6179F5" w14:textId="2BF389BB" w:rsidR="008A45B8" w:rsidRPr="008A45B8" w:rsidRDefault="008A45B8" w:rsidP="008A45B8">
      <w:pPr>
        <w:pStyle w:val="Heading1"/>
        <w:numPr>
          <w:ilvl w:val="1"/>
          <w:numId w:val="10"/>
        </w:numPr>
        <w:rPr>
          <w:rFonts w:asciiTheme="minorHAnsi" w:hAnsiTheme="minorHAnsi" w:cstheme="minorHAnsi"/>
          <w:bCs/>
          <w:i/>
          <w:iCs/>
          <w:color w:val="0F0D29"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A45B8">
        <w:rPr>
          <w:rFonts w:asciiTheme="minorHAnsi" w:hAnsiTheme="minorHAnsi" w:cstheme="minorHAnsi"/>
          <w:bCs/>
          <w:i/>
          <w:iCs/>
          <w:color w:val="0F0D29"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Interactive UI</w:t>
      </w:r>
      <w:r w:rsidRPr="008A45B8">
        <w:rPr>
          <w:rFonts w:asciiTheme="minorHAnsi" w:hAnsiTheme="minorHAnsi" w:cstheme="minorHAnsi"/>
          <w:b w:val="0"/>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Our </w:t>
      </w:r>
      <w:r w:rsidRPr="008A45B8">
        <w:rPr>
          <w:rFonts w:asciiTheme="minorHAnsi" w:hAnsiTheme="minorHAnsi" w:cstheme="minorHAnsi"/>
          <w:b w:val="0"/>
          <w:bCs/>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simulation</w:t>
      </w:r>
      <w:r w:rsidRPr="008A45B8">
        <w:rPr>
          <w:rFonts w:asciiTheme="minorHAnsi" w:hAnsiTheme="minorHAnsi" w:cstheme="minorHAnsi"/>
          <w:b w:val="0"/>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runs in an interactive website</w:t>
      </w:r>
      <w:r w:rsidR="002427E3">
        <w:rPr>
          <w:rFonts w:asciiTheme="minorHAnsi" w:hAnsiTheme="minorHAnsi" w:cstheme="minorHAnsi"/>
          <w:b w:val="0"/>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002427E3">
        <w:rPr>
          <w:rFonts w:asciiTheme="minorHAnsi" w:hAnsiTheme="minorHAnsi" w:cstheme="minorHAnsi"/>
          <w:b w:val="0"/>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Tkinter</w:t>
      </w:r>
      <w:proofErr w:type="spellEnd"/>
      <w:r w:rsidRPr="008A45B8">
        <w:rPr>
          <w:rFonts w:asciiTheme="minorHAnsi" w:hAnsiTheme="minorHAnsi" w:cstheme="minorHAnsi"/>
          <w:b w:val="0"/>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that allows the admin to enter the vehicle data and conditions and observe the respective reports.</w:t>
      </w:r>
    </w:p>
    <w:p w14:paraId="24946DF5" w14:textId="53DA3111" w:rsidR="008A45B8" w:rsidRDefault="008A45B8" w:rsidP="008A45B8">
      <w:pPr>
        <w:pStyle w:val="Heading1"/>
        <w:numPr>
          <w:ilvl w:val="1"/>
          <w:numId w:val="10"/>
        </w:numPr>
        <w:rPr>
          <w:rFonts w:asciiTheme="minorHAnsi" w:hAnsiTheme="minorHAnsi" w:cstheme="minorHAnsi"/>
          <w:bCs/>
          <w:i/>
          <w:iCs/>
          <w:color w:val="0F0D29"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bCs/>
          <w:i/>
          <w:iCs/>
          <w:color w:val="0F0D29"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Realistic road network: </w:t>
      </w:r>
      <w:r w:rsidRPr="008A45B8">
        <w:rPr>
          <w:rFonts w:asciiTheme="minorHAnsi" w:hAnsiTheme="minorHAnsi" w:cstheme="minorHAnsi"/>
          <w:b w:val="0"/>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have implemented a realistic road network of the state and national highways of Chennai to allow our simulation to run in an organic scenario</w:t>
      </w:r>
      <w:r>
        <w:rPr>
          <w:rFonts w:asciiTheme="minorHAnsi" w:hAnsiTheme="minorHAnsi" w:cstheme="minorHAnsi"/>
          <w:bCs/>
          <w:i/>
          <w:iCs/>
          <w:color w:val="0F0D29"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B5CA837" w14:textId="61FB2CE6" w:rsidR="008A45B8" w:rsidRPr="008A45B8" w:rsidRDefault="008A45B8" w:rsidP="008A45B8">
      <w:pPr>
        <w:pStyle w:val="Heading1"/>
        <w:numPr>
          <w:ilvl w:val="1"/>
          <w:numId w:val="10"/>
        </w:numPr>
        <w:rPr>
          <w:rFonts w:asciiTheme="minorHAnsi" w:hAnsiTheme="minorHAnsi" w:cstheme="minorHAnsi"/>
          <w:bCs/>
          <w:i/>
          <w:iCs/>
          <w:color w:val="0F0D29"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bCs/>
          <w:i/>
          <w:iCs/>
          <w:color w:val="0F0D29"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User-side report emails: </w:t>
      </w:r>
      <w:r w:rsidRPr="008A45B8">
        <w:rPr>
          <w:rFonts w:asciiTheme="minorHAnsi" w:hAnsiTheme="minorHAnsi" w:cstheme="minorHAnsi"/>
          <w:b w:val="0"/>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Our user-side reports are sent directly to their emails with an interactive folium map of their vehicle traversal.</w:t>
      </w:r>
    </w:p>
    <w:p w14:paraId="581664F4" w14:textId="2CFD1599" w:rsidR="008A45B8" w:rsidRPr="008A45B8" w:rsidRDefault="008A45B8" w:rsidP="008A45B8">
      <w:pPr>
        <w:pStyle w:val="Heading1"/>
        <w:numPr>
          <w:ilvl w:val="1"/>
          <w:numId w:val="10"/>
        </w:numPr>
        <w:rPr>
          <w:rFonts w:asciiTheme="minorHAnsi" w:hAnsiTheme="minorHAnsi" w:cstheme="minorHAnsi"/>
          <w:bCs/>
          <w:i/>
          <w:iCs/>
          <w:color w:val="0F0D29"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A45B8">
        <w:rPr>
          <w:rStyle w:val="Strong"/>
          <w:rFonts w:asciiTheme="minorHAnsi" w:hAnsiTheme="minorHAnsi" w:cstheme="minorHAnsi"/>
          <w:b/>
          <w:i/>
          <w:iCs/>
          <w:color w:val="0F0D29"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Emergency Contingencies</w:t>
      </w:r>
      <w:r w:rsidRPr="008A45B8">
        <w:rPr>
          <w:rFonts w:asciiTheme="minorHAnsi" w:hAnsiTheme="minorHAnsi" w:cstheme="minorHAnsi"/>
          <w:b w:val="0"/>
          <w:i/>
          <w:iCs/>
          <w:color w:val="0F0D29"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A45B8">
        <w:rPr>
          <w:b w:val="0"/>
          <w:color w:val="0F0D29"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A45B8">
        <w:rPr>
          <w:rFonts w:asciiTheme="minorHAnsi" w:hAnsiTheme="minorHAnsi" w:cstheme="minorHAnsi"/>
          <w:b w:val="0"/>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Added logic to handle emergency situations, such as </w:t>
      </w:r>
      <w:r>
        <w:rPr>
          <w:rFonts w:asciiTheme="minorHAnsi" w:hAnsiTheme="minorHAnsi" w:cstheme="minorHAnsi"/>
          <w:b w:val="0"/>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when the account balance is low during payment transactions.</w:t>
      </w:r>
    </w:p>
    <w:p w14:paraId="7F5E7F05" w14:textId="77777777" w:rsidR="008A45B8" w:rsidRDefault="008A45B8" w:rsidP="008A45B8">
      <w:pPr>
        <w:pStyle w:val="Heading1"/>
        <w:rPr>
          <w:rFonts w:asciiTheme="minorHAnsi" w:hAnsiTheme="minorHAnsi" w:cstheme="minorHAnsi"/>
          <w:bCs/>
          <w:i/>
          <w:iCs/>
          <w:color w:val="0F0D29"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76E671" w14:textId="77777777" w:rsidR="008A45B8" w:rsidRDefault="008A45B8" w:rsidP="008A45B8">
      <w:pPr>
        <w:pStyle w:val="Heading1"/>
        <w:rPr>
          <w:rFonts w:asciiTheme="minorHAnsi" w:hAnsiTheme="minorHAnsi" w:cstheme="minorHAnsi"/>
          <w:bCs/>
          <w:i/>
          <w:iCs/>
          <w:color w:val="0F0D29"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3793B4" w14:textId="77777777" w:rsidR="008A45B8" w:rsidRDefault="008A45B8" w:rsidP="008A45B8">
      <w:pPr>
        <w:pStyle w:val="Heading1"/>
        <w:rPr>
          <w:rFonts w:asciiTheme="minorHAnsi" w:hAnsiTheme="minorHAnsi" w:cstheme="minorHAnsi"/>
          <w:bCs/>
          <w:i/>
          <w:iCs/>
          <w:color w:val="0F0D29"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C71EA2" w14:textId="705C0E88" w:rsidR="008A45B8" w:rsidRPr="004F4372" w:rsidRDefault="008A45B8" w:rsidP="004F4372">
      <w:pPr>
        <w:pStyle w:val="Heading1"/>
        <w:jc w:val="center"/>
        <w:rPr>
          <w:szCs w:val="52"/>
        </w:rPr>
      </w:pPr>
      <w:r w:rsidRPr="004F4372">
        <w:rPr>
          <w:szCs w:val="52"/>
        </w:rPr>
        <w:lastRenderedPageBreak/>
        <w:t>RESULT</w:t>
      </w:r>
      <w:r w:rsidR="00E74D33">
        <w:rPr>
          <w:szCs w:val="52"/>
        </w:rPr>
        <w:t>S</w:t>
      </w:r>
    </w:p>
    <w:p w14:paraId="10BD3910" w14:textId="2E80C13C" w:rsidR="004F4372" w:rsidRPr="004F4372" w:rsidRDefault="004F4372" w:rsidP="004F4372">
      <w:pPr>
        <w:pStyle w:val="Heading1"/>
        <w:jc w:val="both"/>
        <w:rPr>
          <w:rFonts w:asciiTheme="minorHAnsi" w:hAnsiTheme="minorHAnsi" w:cstheme="minorHAnsi"/>
          <w:b w:val="0"/>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4372">
        <w:rPr>
          <w:rFonts w:asciiTheme="minorHAnsi" w:hAnsiTheme="minorHAnsi" w:cstheme="minorHAnsi"/>
          <w:b w:val="0"/>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GPS Toll-based System Simulation project successfully achieved its objectives, demonstrating the feasibility and efficiency of using GPS technology for toll calculation and payment processing. This section presents the key outcomes, visual outputs, and potential future advancements.</w:t>
      </w:r>
    </w:p>
    <w:p w14:paraId="78FB6962" w14:textId="27C63668" w:rsidR="004F4372" w:rsidRDefault="004F4372" w:rsidP="004F4372">
      <w:pPr>
        <w:pStyle w:val="Heading1"/>
        <w:rPr>
          <w:sz w:val="40"/>
          <w:szCs w:val="40"/>
        </w:rPr>
      </w:pPr>
      <w:r>
        <w:rPr>
          <w:sz w:val="40"/>
          <w:szCs w:val="40"/>
        </w:rPr>
        <w:t>KEY OUTCOMES:</w:t>
      </w:r>
    </w:p>
    <w:p w14:paraId="7B19A1D3" w14:textId="0433C6CC" w:rsidR="004F4372" w:rsidRPr="004F4372" w:rsidRDefault="004F4372" w:rsidP="004F4372">
      <w:pPr>
        <w:numPr>
          <w:ilvl w:val="0"/>
          <w:numId w:val="12"/>
        </w:numPr>
        <w:spacing w:before="100" w:beforeAutospacing="1" w:after="100" w:afterAutospacing="1" w:line="240" w:lineRule="auto"/>
        <w:rPr>
          <w:b w:val="0"/>
          <w:color w:val="0F0D29"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4372">
        <w:rPr>
          <w:rStyle w:val="Strong"/>
          <w:b/>
          <w:bCs w:val="0"/>
          <w:i/>
          <w:iCs/>
          <w:color w:val="0F0D29"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Accurate Vehicle Movement Simulation</w:t>
      </w:r>
      <w:r w:rsidRPr="004F4372">
        <w:rPr>
          <w:b w:val="0"/>
          <w:bCs/>
          <w:i/>
          <w:iCs/>
          <w:color w:val="0F0D29"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F4372">
        <w:rPr>
          <w:b w:val="0"/>
          <w:color w:val="0F0D29"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simulation accurately modeled vehicle movements along predefined routes, updating coordinates in </w:t>
      </w:r>
      <w:r>
        <w:rPr>
          <w:b w:val="0"/>
          <w:color w:val="0F0D29"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real time</w:t>
      </w:r>
      <w:r w:rsidRPr="004F4372">
        <w:rPr>
          <w:b w:val="0"/>
          <w:color w:val="0F0D29"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b w:val="0"/>
          <w:color w:val="0F0D29"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It </w:t>
      </w:r>
      <w:r w:rsidR="002427E3">
        <w:rPr>
          <w:b w:val="0"/>
          <w:color w:val="0F0D29"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also ran the simulation using Live GPS accurate</w:t>
      </w:r>
      <w:r>
        <w:rPr>
          <w:b w:val="0"/>
          <w:color w:val="0F0D29"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coordinates using the App.</w:t>
      </w:r>
    </w:p>
    <w:p w14:paraId="21622719" w14:textId="56EC5CA4" w:rsidR="004F4372" w:rsidRPr="004F4372" w:rsidRDefault="004F4372" w:rsidP="004F4372">
      <w:pPr>
        <w:numPr>
          <w:ilvl w:val="0"/>
          <w:numId w:val="12"/>
        </w:numPr>
        <w:spacing w:before="100" w:beforeAutospacing="1" w:after="100" w:afterAutospacing="1" w:line="240" w:lineRule="auto"/>
        <w:rPr>
          <w:b w:val="0"/>
          <w:color w:val="0F0D29"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4372">
        <w:rPr>
          <w:rStyle w:val="Strong"/>
          <w:b/>
          <w:bCs w:val="0"/>
          <w:i/>
          <w:iCs/>
          <w:color w:val="0F0D29"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Efficient Toll Zone Detection</w:t>
      </w:r>
      <w:r w:rsidRPr="004F4372">
        <w:rPr>
          <w:b w:val="0"/>
          <w:bCs/>
          <w:i/>
          <w:iCs/>
          <w:color w:val="0F0D29"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F4372">
        <w:rPr>
          <w:b w:val="0"/>
          <w:color w:val="0F0D29"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system reliably detected toll zone crossings and calculated the distance traveled within these zones.</w:t>
      </w:r>
    </w:p>
    <w:p w14:paraId="4D829EE8" w14:textId="018DC19F" w:rsidR="004F4372" w:rsidRPr="004F4372" w:rsidRDefault="004F4372" w:rsidP="004F4372">
      <w:pPr>
        <w:numPr>
          <w:ilvl w:val="0"/>
          <w:numId w:val="12"/>
        </w:numPr>
        <w:spacing w:before="100" w:beforeAutospacing="1" w:after="100" w:afterAutospacing="1" w:line="240" w:lineRule="auto"/>
        <w:rPr>
          <w:b w:val="0"/>
          <w:color w:val="0F0D29"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4372">
        <w:rPr>
          <w:rStyle w:val="Strong"/>
          <w:b/>
          <w:bCs w:val="0"/>
          <w:i/>
          <w:iCs/>
          <w:color w:val="0F0D29"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Precise Toll Calculation</w:t>
      </w:r>
      <w:r w:rsidRPr="004F4372">
        <w:rPr>
          <w:b w:val="0"/>
          <w:bCs/>
          <w:i/>
          <w:iCs/>
          <w:color w:val="0F0D29"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F4372">
        <w:rPr>
          <w:b w:val="0"/>
          <w:color w:val="0F0D29"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Toll charges were computed accurately based on distance traveled or zones crossed, with dynamic pricing models effectively implemented.</w:t>
      </w:r>
    </w:p>
    <w:p w14:paraId="2717064C" w14:textId="01C7C4E5" w:rsidR="004F4372" w:rsidRPr="004F4372" w:rsidRDefault="004F4372" w:rsidP="004F4372">
      <w:pPr>
        <w:numPr>
          <w:ilvl w:val="0"/>
          <w:numId w:val="12"/>
        </w:numPr>
        <w:spacing w:before="100" w:beforeAutospacing="1" w:after="100" w:afterAutospacing="1" w:line="240" w:lineRule="auto"/>
        <w:rPr>
          <w:b w:val="0"/>
          <w:color w:val="0F0D29"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4372">
        <w:rPr>
          <w:rStyle w:val="Strong"/>
          <w:b/>
          <w:bCs w:val="0"/>
          <w:i/>
          <w:iCs/>
          <w:color w:val="0F0D29"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Seamless Payment Processing</w:t>
      </w:r>
      <w:r w:rsidRPr="004F4372">
        <w:rPr>
          <w:b w:val="0"/>
          <w:bCs/>
          <w:i/>
          <w:iCs/>
          <w:color w:val="0F0D29"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F4372">
        <w:rPr>
          <w:b w:val="0"/>
          <w:color w:val="0F0D29"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simulation successfully processed toll payments, deducting charges from user accounts and updating transaction records.</w:t>
      </w:r>
    </w:p>
    <w:p w14:paraId="3959472F" w14:textId="77777777" w:rsidR="004F4372" w:rsidRPr="004F4372" w:rsidRDefault="004F4372" w:rsidP="004F4372">
      <w:pPr>
        <w:numPr>
          <w:ilvl w:val="0"/>
          <w:numId w:val="12"/>
        </w:numPr>
        <w:spacing w:before="100" w:beforeAutospacing="1" w:after="100" w:afterAutospacing="1" w:line="240" w:lineRule="auto"/>
        <w:rPr>
          <w:b w:val="0"/>
          <w:color w:val="0F0D29"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4372">
        <w:rPr>
          <w:rStyle w:val="Strong"/>
          <w:b/>
          <w:bCs w:val="0"/>
          <w:i/>
          <w:iCs/>
          <w:color w:val="0F0D29"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Informative Visualizations</w:t>
      </w:r>
      <w:r w:rsidRPr="004F4372">
        <w:rPr>
          <w:b w:val="0"/>
          <w:bCs/>
          <w:i/>
          <w:iCs/>
          <w:color w:val="0F0D29"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F4372">
        <w:rPr>
          <w:b w:val="0"/>
          <w:color w:val="0F0D29"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project provided clear and intuitive visualizations of vehicle movements, toll zone locations, and toll charge distributions.</w:t>
      </w:r>
    </w:p>
    <w:p w14:paraId="7B080971" w14:textId="47361270" w:rsidR="004F4372" w:rsidRDefault="004F4372" w:rsidP="004F4372">
      <w:pPr>
        <w:pStyle w:val="Heading1"/>
        <w:rPr>
          <w:sz w:val="40"/>
          <w:szCs w:val="40"/>
        </w:rPr>
      </w:pPr>
      <w:r>
        <w:rPr>
          <w:sz w:val="40"/>
          <w:szCs w:val="40"/>
        </w:rPr>
        <w:lastRenderedPageBreak/>
        <w:t>VISUAL OUTPUTS:</w:t>
      </w:r>
    </w:p>
    <w:p w14:paraId="43806BD1" w14:textId="03841B2D" w:rsidR="004F4372" w:rsidRDefault="00E4531A" w:rsidP="004F4372">
      <w:pPr>
        <w:pStyle w:val="Heading1"/>
        <w:rPr>
          <w:sz w:val="40"/>
          <w:szCs w:val="40"/>
        </w:rPr>
      </w:pPr>
      <w:r>
        <w:rPr>
          <w:noProof/>
        </w:rPr>
        <w:drawing>
          <wp:anchor distT="0" distB="0" distL="114300" distR="114300" simplePos="0" relativeHeight="251670528" behindDoc="0" locked="0" layoutInCell="1" allowOverlap="1" wp14:anchorId="18805BE2" wp14:editId="2037459E">
            <wp:simplePos x="0" y="0"/>
            <wp:positionH relativeFrom="margin">
              <wp:posOffset>3070935</wp:posOffset>
            </wp:positionH>
            <wp:positionV relativeFrom="paragraph">
              <wp:posOffset>282607</wp:posOffset>
            </wp:positionV>
            <wp:extent cx="3683916" cy="2652666"/>
            <wp:effectExtent l="0" t="0" r="0" b="0"/>
            <wp:wrapNone/>
            <wp:docPr id="1890255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255649" name=""/>
                    <pic:cNvPicPr/>
                  </pic:nvPicPr>
                  <pic:blipFill>
                    <a:blip r:embed="rId14">
                      <a:extLst>
                        <a:ext uri="{28A0092B-C50C-407E-A947-70E740481C1C}">
                          <a14:useLocalDpi xmlns:a14="http://schemas.microsoft.com/office/drawing/2010/main" val="0"/>
                        </a:ext>
                      </a:extLst>
                    </a:blip>
                    <a:stretch>
                      <a:fillRect/>
                    </a:stretch>
                  </pic:blipFill>
                  <pic:spPr>
                    <a:xfrm>
                      <a:off x="0" y="0"/>
                      <a:ext cx="3691445" cy="2658088"/>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27C6B330" wp14:editId="3B310824">
            <wp:simplePos x="0" y="0"/>
            <wp:positionH relativeFrom="column">
              <wp:posOffset>-395498</wp:posOffset>
            </wp:positionH>
            <wp:positionV relativeFrom="paragraph">
              <wp:posOffset>282575</wp:posOffset>
            </wp:positionV>
            <wp:extent cx="3207104" cy="2570877"/>
            <wp:effectExtent l="0" t="0" r="0" b="1270"/>
            <wp:wrapNone/>
            <wp:docPr id="508680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80186" name=""/>
                    <pic:cNvPicPr/>
                  </pic:nvPicPr>
                  <pic:blipFill>
                    <a:blip r:embed="rId15">
                      <a:extLst>
                        <a:ext uri="{28A0092B-C50C-407E-A947-70E740481C1C}">
                          <a14:useLocalDpi xmlns:a14="http://schemas.microsoft.com/office/drawing/2010/main" val="0"/>
                        </a:ext>
                      </a:extLst>
                    </a:blip>
                    <a:stretch>
                      <a:fillRect/>
                    </a:stretch>
                  </pic:blipFill>
                  <pic:spPr>
                    <a:xfrm>
                      <a:off x="0" y="0"/>
                      <a:ext cx="3207104" cy="2570877"/>
                    </a:xfrm>
                    <a:prstGeom prst="rect">
                      <a:avLst/>
                    </a:prstGeom>
                  </pic:spPr>
                </pic:pic>
              </a:graphicData>
            </a:graphic>
            <wp14:sizeRelH relativeFrom="margin">
              <wp14:pctWidth>0</wp14:pctWidth>
            </wp14:sizeRelH>
            <wp14:sizeRelV relativeFrom="margin">
              <wp14:pctHeight>0</wp14:pctHeight>
            </wp14:sizeRelV>
          </wp:anchor>
        </w:drawing>
      </w:r>
    </w:p>
    <w:p w14:paraId="2CAFCFC6" w14:textId="2DC654A7" w:rsidR="004F4372" w:rsidRDefault="004F4372" w:rsidP="004F4372">
      <w:pPr>
        <w:pStyle w:val="Heading1"/>
        <w:rPr>
          <w:sz w:val="40"/>
          <w:szCs w:val="40"/>
        </w:rPr>
      </w:pPr>
    </w:p>
    <w:p w14:paraId="18D3164C" w14:textId="3081C220" w:rsidR="004F4372" w:rsidRDefault="004F4372" w:rsidP="004F4372">
      <w:pPr>
        <w:pStyle w:val="Heading1"/>
        <w:rPr>
          <w:sz w:val="40"/>
          <w:szCs w:val="40"/>
        </w:rPr>
      </w:pPr>
    </w:p>
    <w:p w14:paraId="47AD2236" w14:textId="77777777" w:rsidR="004F4372" w:rsidRDefault="004F4372" w:rsidP="004F4372">
      <w:pPr>
        <w:pStyle w:val="Heading1"/>
        <w:rPr>
          <w:sz w:val="40"/>
          <w:szCs w:val="40"/>
        </w:rPr>
      </w:pPr>
    </w:p>
    <w:p w14:paraId="069A8162" w14:textId="63BF50D1" w:rsidR="004F4372" w:rsidRDefault="004F4372" w:rsidP="004F4372">
      <w:pPr>
        <w:pStyle w:val="Heading1"/>
        <w:rPr>
          <w:sz w:val="40"/>
          <w:szCs w:val="40"/>
        </w:rPr>
      </w:pPr>
    </w:p>
    <w:p w14:paraId="0588C233" w14:textId="07EADFD2" w:rsidR="004F4372" w:rsidRDefault="004F4372" w:rsidP="004F4372">
      <w:pPr>
        <w:pStyle w:val="Heading1"/>
        <w:rPr>
          <w:sz w:val="40"/>
          <w:szCs w:val="40"/>
        </w:rPr>
      </w:pPr>
    </w:p>
    <w:p w14:paraId="029FD31C" w14:textId="1B66DC2F" w:rsidR="004F4372" w:rsidRDefault="00E4531A" w:rsidP="004F4372">
      <w:pPr>
        <w:pStyle w:val="Heading1"/>
        <w:rPr>
          <w:sz w:val="40"/>
          <w:szCs w:val="40"/>
        </w:rPr>
      </w:pPr>
      <w:r>
        <w:rPr>
          <w:sz w:val="40"/>
          <w:szCs w:val="40"/>
        </w:rPr>
        <w:t xml:space="preserve">        Login Page                               Admin </w:t>
      </w:r>
      <w:r w:rsidR="002427E3">
        <w:rPr>
          <w:sz w:val="40"/>
          <w:szCs w:val="40"/>
        </w:rPr>
        <w:t>R</w:t>
      </w:r>
      <w:r>
        <w:rPr>
          <w:sz w:val="40"/>
          <w:szCs w:val="40"/>
        </w:rPr>
        <w:t>eports</w:t>
      </w:r>
    </w:p>
    <w:p w14:paraId="6E81C2DB" w14:textId="1395F365" w:rsidR="004F4372" w:rsidRDefault="00E4531A" w:rsidP="004F4372">
      <w:pPr>
        <w:pStyle w:val="Heading1"/>
        <w:rPr>
          <w:sz w:val="40"/>
          <w:szCs w:val="40"/>
        </w:rPr>
      </w:pPr>
      <w:r>
        <w:rPr>
          <w:noProof/>
        </w:rPr>
        <w:drawing>
          <wp:anchor distT="0" distB="0" distL="114300" distR="114300" simplePos="0" relativeHeight="251669504" behindDoc="0" locked="0" layoutInCell="1" allowOverlap="1" wp14:anchorId="3C84E794" wp14:editId="125EC844">
            <wp:simplePos x="0" y="0"/>
            <wp:positionH relativeFrom="margin">
              <wp:posOffset>-42400</wp:posOffset>
            </wp:positionH>
            <wp:positionV relativeFrom="paragraph">
              <wp:posOffset>386092</wp:posOffset>
            </wp:positionV>
            <wp:extent cx="6317806" cy="3548958"/>
            <wp:effectExtent l="0" t="0" r="6985" b="0"/>
            <wp:wrapNone/>
            <wp:docPr id="1432782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782180" name=""/>
                    <pic:cNvPicPr/>
                  </pic:nvPicPr>
                  <pic:blipFill>
                    <a:blip r:embed="rId16">
                      <a:extLst>
                        <a:ext uri="{28A0092B-C50C-407E-A947-70E740481C1C}">
                          <a14:useLocalDpi xmlns:a14="http://schemas.microsoft.com/office/drawing/2010/main" val="0"/>
                        </a:ext>
                      </a:extLst>
                    </a:blip>
                    <a:stretch>
                      <a:fillRect/>
                    </a:stretch>
                  </pic:blipFill>
                  <pic:spPr>
                    <a:xfrm>
                      <a:off x="0" y="0"/>
                      <a:ext cx="6317806" cy="3548958"/>
                    </a:xfrm>
                    <a:prstGeom prst="rect">
                      <a:avLst/>
                    </a:prstGeom>
                  </pic:spPr>
                </pic:pic>
              </a:graphicData>
            </a:graphic>
            <wp14:sizeRelH relativeFrom="margin">
              <wp14:pctWidth>0</wp14:pctWidth>
            </wp14:sizeRelH>
            <wp14:sizeRelV relativeFrom="margin">
              <wp14:pctHeight>0</wp14:pctHeight>
            </wp14:sizeRelV>
          </wp:anchor>
        </w:drawing>
      </w:r>
    </w:p>
    <w:p w14:paraId="123314BB" w14:textId="3A8175EE" w:rsidR="004F4372" w:rsidRDefault="004F4372" w:rsidP="004F4372">
      <w:pPr>
        <w:pStyle w:val="Heading1"/>
        <w:rPr>
          <w:sz w:val="40"/>
          <w:szCs w:val="40"/>
        </w:rPr>
      </w:pPr>
    </w:p>
    <w:p w14:paraId="70F1A5AB" w14:textId="6A583376" w:rsidR="004F4372" w:rsidRDefault="004F4372" w:rsidP="004F4372">
      <w:pPr>
        <w:pStyle w:val="Heading1"/>
        <w:rPr>
          <w:sz w:val="40"/>
          <w:szCs w:val="40"/>
        </w:rPr>
      </w:pPr>
    </w:p>
    <w:p w14:paraId="6355EFEF" w14:textId="1C397E23" w:rsidR="004F4372" w:rsidRDefault="004F4372" w:rsidP="004F4372">
      <w:pPr>
        <w:pStyle w:val="Heading1"/>
        <w:rPr>
          <w:sz w:val="40"/>
          <w:szCs w:val="40"/>
        </w:rPr>
      </w:pPr>
    </w:p>
    <w:p w14:paraId="7626DDF3" w14:textId="77777777" w:rsidR="004F4372" w:rsidRDefault="004F4372" w:rsidP="004F4372">
      <w:pPr>
        <w:pStyle w:val="Heading1"/>
        <w:rPr>
          <w:sz w:val="40"/>
          <w:szCs w:val="40"/>
        </w:rPr>
      </w:pPr>
    </w:p>
    <w:p w14:paraId="2B783C0D" w14:textId="77777777" w:rsidR="004F4372" w:rsidRDefault="004F4372" w:rsidP="004F4372">
      <w:pPr>
        <w:pStyle w:val="Heading1"/>
        <w:rPr>
          <w:sz w:val="40"/>
          <w:szCs w:val="40"/>
        </w:rPr>
      </w:pPr>
    </w:p>
    <w:p w14:paraId="49DCD0BC" w14:textId="77777777" w:rsidR="004F4372" w:rsidRDefault="004F4372" w:rsidP="004F4372">
      <w:pPr>
        <w:pStyle w:val="Heading1"/>
        <w:rPr>
          <w:sz w:val="40"/>
          <w:szCs w:val="40"/>
        </w:rPr>
      </w:pPr>
    </w:p>
    <w:p w14:paraId="470B4903" w14:textId="77777777" w:rsidR="004F4372" w:rsidRDefault="004F4372" w:rsidP="004F4372">
      <w:pPr>
        <w:pStyle w:val="Heading1"/>
        <w:rPr>
          <w:sz w:val="40"/>
          <w:szCs w:val="40"/>
        </w:rPr>
      </w:pPr>
    </w:p>
    <w:p w14:paraId="7BBB0CE1" w14:textId="4CE39422" w:rsidR="004F4372" w:rsidRDefault="00E4531A" w:rsidP="004F4372">
      <w:pPr>
        <w:pStyle w:val="Heading1"/>
        <w:rPr>
          <w:sz w:val="40"/>
          <w:szCs w:val="40"/>
        </w:rPr>
      </w:pPr>
      <w:r>
        <w:rPr>
          <w:sz w:val="40"/>
          <w:szCs w:val="40"/>
        </w:rPr>
        <w:t xml:space="preserve">                Main Window- Adding vehicle data</w:t>
      </w:r>
    </w:p>
    <w:p w14:paraId="1CA42F5F" w14:textId="3A9F1181" w:rsidR="004F4372" w:rsidRDefault="00E4531A" w:rsidP="004F4372">
      <w:pPr>
        <w:pStyle w:val="Heading1"/>
        <w:rPr>
          <w:sz w:val="40"/>
          <w:szCs w:val="40"/>
        </w:rPr>
      </w:pPr>
      <w:r>
        <w:rPr>
          <w:noProof/>
        </w:rPr>
        <w:lastRenderedPageBreak/>
        <w:drawing>
          <wp:anchor distT="0" distB="0" distL="114300" distR="114300" simplePos="0" relativeHeight="251671552" behindDoc="0" locked="0" layoutInCell="1" allowOverlap="1" wp14:anchorId="0BDE5400" wp14:editId="1556E5A8">
            <wp:simplePos x="0" y="0"/>
            <wp:positionH relativeFrom="margin">
              <wp:posOffset>-194280</wp:posOffset>
            </wp:positionH>
            <wp:positionV relativeFrom="paragraph">
              <wp:posOffset>-475556</wp:posOffset>
            </wp:positionV>
            <wp:extent cx="6793822" cy="3847465"/>
            <wp:effectExtent l="0" t="0" r="7620" b="635"/>
            <wp:wrapNone/>
            <wp:docPr id="407643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643609" name=""/>
                    <pic:cNvPicPr/>
                  </pic:nvPicPr>
                  <pic:blipFill>
                    <a:blip r:embed="rId17">
                      <a:extLst>
                        <a:ext uri="{28A0092B-C50C-407E-A947-70E740481C1C}">
                          <a14:useLocalDpi xmlns:a14="http://schemas.microsoft.com/office/drawing/2010/main" val="0"/>
                        </a:ext>
                      </a:extLst>
                    </a:blip>
                    <a:stretch>
                      <a:fillRect/>
                    </a:stretch>
                  </pic:blipFill>
                  <pic:spPr>
                    <a:xfrm>
                      <a:off x="0" y="0"/>
                      <a:ext cx="6793822" cy="3847465"/>
                    </a:xfrm>
                    <a:prstGeom prst="rect">
                      <a:avLst/>
                    </a:prstGeom>
                  </pic:spPr>
                </pic:pic>
              </a:graphicData>
            </a:graphic>
            <wp14:sizeRelH relativeFrom="margin">
              <wp14:pctWidth>0</wp14:pctWidth>
            </wp14:sizeRelH>
            <wp14:sizeRelV relativeFrom="margin">
              <wp14:pctHeight>0</wp14:pctHeight>
            </wp14:sizeRelV>
          </wp:anchor>
        </w:drawing>
      </w:r>
    </w:p>
    <w:p w14:paraId="39C3820E" w14:textId="58D61BEB" w:rsidR="004F4372" w:rsidRDefault="004F4372" w:rsidP="004F4372">
      <w:pPr>
        <w:pStyle w:val="Heading1"/>
        <w:rPr>
          <w:sz w:val="40"/>
          <w:szCs w:val="40"/>
        </w:rPr>
      </w:pPr>
    </w:p>
    <w:p w14:paraId="55AF4129" w14:textId="77777777" w:rsidR="004F4372" w:rsidRDefault="004F4372" w:rsidP="004F4372">
      <w:pPr>
        <w:pStyle w:val="Heading1"/>
        <w:rPr>
          <w:sz w:val="40"/>
          <w:szCs w:val="40"/>
        </w:rPr>
      </w:pPr>
    </w:p>
    <w:p w14:paraId="6A09FC19" w14:textId="77777777" w:rsidR="004F4372" w:rsidRDefault="004F4372" w:rsidP="004F4372">
      <w:pPr>
        <w:pStyle w:val="Heading1"/>
        <w:rPr>
          <w:sz w:val="40"/>
          <w:szCs w:val="40"/>
        </w:rPr>
      </w:pPr>
    </w:p>
    <w:p w14:paraId="0EDD7E8D" w14:textId="6A808B1D" w:rsidR="004F4372" w:rsidRDefault="004F4372" w:rsidP="004F4372">
      <w:pPr>
        <w:pStyle w:val="Heading1"/>
        <w:rPr>
          <w:sz w:val="40"/>
          <w:szCs w:val="40"/>
        </w:rPr>
      </w:pPr>
    </w:p>
    <w:p w14:paraId="31FC9E00" w14:textId="3805C1DB" w:rsidR="004F4372" w:rsidRDefault="004F4372" w:rsidP="004F4372">
      <w:pPr>
        <w:pStyle w:val="Heading1"/>
        <w:rPr>
          <w:sz w:val="40"/>
          <w:szCs w:val="40"/>
        </w:rPr>
      </w:pPr>
    </w:p>
    <w:p w14:paraId="7600EFD2" w14:textId="77777777" w:rsidR="004F4372" w:rsidRDefault="004F4372" w:rsidP="004F4372">
      <w:pPr>
        <w:pStyle w:val="Heading1"/>
        <w:rPr>
          <w:sz w:val="40"/>
          <w:szCs w:val="40"/>
        </w:rPr>
      </w:pPr>
    </w:p>
    <w:p w14:paraId="68C10193" w14:textId="6C921BDF" w:rsidR="002427E3" w:rsidRDefault="002427E3" w:rsidP="004F4372">
      <w:pPr>
        <w:pStyle w:val="Heading1"/>
        <w:rPr>
          <w:sz w:val="40"/>
          <w:szCs w:val="40"/>
        </w:rPr>
      </w:pPr>
      <w:r>
        <w:rPr>
          <w:sz w:val="40"/>
          <w:szCs w:val="40"/>
        </w:rPr>
        <w:t xml:space="preserve">                      User Side Payment Email</w:t>
      </w:r>
    </w:p>
    <w:p w14:paraId="7E90639E" w14:textId="014D5EB9" w:rsidR="004F4372" w:rsidRDefault="00E4531A" w:rsidP="004F4372">
      <w:pPr>
        <w:pStyle w:val="Heading1"/>
        <w:rPr>
          <w:sz w:val="40"/>
          <w:szCs w:val="40"/>
        </w:rPr>
      </w:pPr>
      <w:r>
        <w:rPr>
          <w:noProof/>
        </w:rPr>
        <w:drawing>
          <wp:anchor distT="0" distB="0" distL="114300" distR="114300" simplePos="0" relativeHeight="251672576" behindDoc="0" locked="0" layoutInCell="1" allowOverlap="1" wp14:anchorId="6805C168" wp14:editId="1C1E1303">
            <wp:simplePos x="0" y="0"/>
            <wp:positionH relativeFrom="column">
              <wp:posOffset>-145278</wp:posOffset>
            </wp:positionH>
            <wp:positionV relativeFrom="paragraph">
              <wp:posOffset>128876</wp:posOffset>
            </wp:positionV>
            <wp:extent cx="6750178" cy="3476846"/>
            <wp:effectExtent l="0" t="0" r="0" b="9525"/>
            <wp:wrapNone/>
            <wp:docPr id="1202863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63765" name=""/>
                    <pic:cNvPicPr/>
                  </pic:nvPicPr>
                  <pic:blipFill>
                    <a:blip r:embed="rId18">
                      <a:extLst>
                        <a:ext uri="{28A0092B-C50C-407E-A947-70E740481C1C}">
                          <a14:useLocalDpi xmlns:a14="http://schemas.microsoft.com/office/drawing/2010/main" val="0"/>
                        </a:ext>
                      </a:extLst>
                    </a:blip>
                    <a:stretch>
                      <a:fillRect/>
                    </a:stretch>
                  </pic:blipFill>
                  <pic:spPr>
                    <a:xfrm>
                      <a:off x="0" y="0"/>
                      <a:ext cx="6750178" cy="3476846"/>
                    </a:xfrm>
                    <a:prstGeom prst="rect">
                      <a:avLst/>
                    </a:prstGeom>
                  </pic:spPr>
                </pic:pic>
              </a:graphicData>
            </a:graphic>
            <wp14:sizeRelH relativeFrom="margin">
              <wp14:pctWidth>0</wp14:pctWidth>
            </wp14:sizeRelH>
            <wp14:sizeRelV relativeFrom="margin">
              <wp14:pctHeight>0</wp14:pctHeight>
            </wp14:sizeRelV>
          </wp:anchor>
        </w:drawing>
      </w:r>
    </w:p>
    <w:p w14:paraId="3C4C3448" w14:textId="53B5D230" w:rsidR="004F4372" w:rsidRDefault="004F4372" w:rsidP="004F4372">
      <w:pPr>
        <w:pStyle w:val="Heading1"/>
        <w:rPr>
          <w:sz w:val="40"/>
          <w:szCs w:val="40"/>
        </w:rPr>
      </w:pPr>
    </w:p>
    <w:p w14:paraId="57995CD2" w14:textId="77777777" w:rsidR="004F4372" w:rsidRDefault="004F4372" w:rsidP="004F4372">
      <w:pPr>
        <w:pStyle w:val="Heading1"/>
        <w:rPr>
          <w:sz w:val="40"/>
          <w:szCs w:val="40"/>
        </w:rPr>
      </w:pPr>
    </w:p>
    <w:p w14:paraId="35618A7E" w14:textId="2E000D58" w:rsidR="004F4372" w:rsidRDefault="004F4372" w:rsidP="004F4372">
      <w:pPr>
        <w:pStyle w:val="Heading1"/>
        <w:rPr>
          <w:sz w:val="40"/>
          <w:szCs w:val="40"/>
        </w:rPr>
      </w:pPr>
    </w:p>
    <w:p w14:paraId="0E773B1D" w14:textId="77777777" w:rsidR="004F4372" w:rsidRDefault="004F4372" w:rsidP="004F4372">
      <w:pPr>
        <w:pStyle w:val="Heading1"/>
        <w:rPr>
          <w:sz w:val="40"/>
          <w:szCs w:val="40"/>
        </w:rPr>
      </w:pPr>
    </w:p>
    <w:p w14:paraId="622411E0" w14:textId="77777777" w:rsidR="004F4372" w:rsidRDefault="004F4372" w:rsidP="004F4372">
      <w:pPr>
        <w:pStyle w:val="Heading1"/>
        <w:rPr>
          <w:sz w:val="40"/>
          <w:szCs w:val="40"/>
        </w:rPr>
      </w:pPr>
    </w:p>
    <w:p w14:paraId="418C0FC9" w14:textId="77777777" w:rsidR="004F4372" w:rsidRDefault="004F4372" w:rsidP="004F4372">
      <w:pPr>
        <w:pStyle w:val="Heading1"/>
        <w:rPr>
          <w:sz w:val="40"/>
          <w:szCs w:val="40"/>
        </w:rPr>
      </w:pPr>
    </w:p>
    <w:p w14:paraId="673D8444" w14:textId="77777777" w:rsidR="004F4372" w:rsidRDefault="004F4372" w:rsidP="004F4372">
      <w:pPr>
        <w:pStyle w:val="Heading1"/>
        <w:rPr>
          <w:sz w:val="40"/>
          <w:szCs w:val="40"/>
        </w:rPr>
      </w:pPr>
    </w:p>
    <w:p w14:paraId="6FD8D757" w14:textId="103F47C7" w:rsidR="002427E3" w:rsidRDefault="002427E3" w:rsidP="004F4372">
      <w:pPr>
        <w:pStyle w:val="Heading1"/>
        <w:rPr>
          <w:sz w:val="40"/>
          <w:szCs w:val="40"/>
        </w:rPr>
      </w:pPr>
      <w:r>
        <w:rPr>
          <w:sz w:val="40"/>
          <w:szCs w:val="40"/>
        </w:rPr>
        <w:t xml:space="preserve">                 User Side Folium visualization</w:t>
      </w:r>
    </w:p>
    <w:p w14:paraId="308E0B5C" w14:textId="000D2F6F" w:rsidR="00E1457B" w:rsidRDefault="00E1457B" w:rsidP="004F4372">
      <w:pPr>
        <w:pStyle w:val="Heading1"/>
        <w:rPr>
          <w:sz w:val="40"/>
          <w:szCs w:val="40"/>
        </w:rPr>
      </w:pPr>
      <w:r>
        <w:rPr>
          <w:noProof/>
          <w:sz w:val="40"/>
          <w:szCs w:val="40"/>
        </w:rPr>
        <w:lastRenderedPageBreak/>
        <w:drawing>
          <wp:anchor distT="0" distB="0" distL="114300" distR="114300" simplePos="0" relativeHeight="251674624" behindDoc="0" locked="0" layoutInCell="1" allowOverlap="1" wp14:anchorId="29A6E008" wp14:editId="1291C3EB">
            <wp:simplePos x="0" y="0"/>
            <wp:positionH relativeFrom="margin">
              <wp:posOffset>2289754</wp:posOffset>
            </wp:positionH>
            <wp:positionV relativeFrom="paragraph">
              <wp:posOffset>311640</wp:posOffset>
            </wp:positionV>
            <wp:extent cx="2020657" cy="4515435"/>
            <wp:effectExtent l="0" t="0" r="0" b="0"/>
            <wp:wrapNone/>
            <wp:docPr id="19408243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824360" name="Picture 194082436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20657" cy="4515435"/>
                    </a:xfrm>
                    <a:prstGeom prst="rect">
                      <a:avLst/>
                    </a:prstGeom>
                  </pic:spPr>
                </pic:pic>
              </a:graphicData>
            </a:graphic>
            <wp14:sizeRelH relativeFrom="margin">
              <wp14:pctWidth>0</wp14:pctWidth>
            </wp14:sizeRelH>
            <wp14:sizeRelV relativeFrom="margin">
              <wp14:pctHeight>0</wp14:pctHeight>
            </wp14:sizeRelV>
          </wp:anchor>
        </w:drawing>
      </w:r>
      <w:r>
        <w:rPr>
          <w:noProof/>
          <w:sz w:val="40"/>
          <w:szCs w:val="40"/>
        </w:rPr>
        <w:drawing>
          <wp:anchor distT="0" distB="0" distL="114300" distR="114300" simplePos="0" relativeHeight="251673600" behindDoc="0" locked="0" layoutInCell="1" allowOverlap="1" wp14:anchorId="5171FD33" wp14:editId="6652D3BC">
            <wp:simplePos x="0" y="0"/>
            <wp:positionH relativeFrom="margin">
              <wp:posOffset>4670777</wp:posOffset>
            </wp:positionH>
            <wp:positionV relativeFrom="paragraph">
              <wp:posOffset>275565</wp:posOffset>
            </wp:positionV>
            <wp:extent cx="2009869" cy="4491327"/>
            <wp:effectExtent l="0" t="0" r="0" b="5080"/>
            <wp:wrapNone/>
            <wp:docPr id="17873635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363543" name="Picture 178736354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09869" cy="4491327"/>
                    </a:xfrm>
                    <a:prstGeom prst="rect">
                      <a:avLst/>
                    </a:prstGeom>
                  </pic:spPr>
                </pic:pic>
              </a:graphicData>
            </a:graphic>
            <wp14:sizeRelH relativeFrom="margin">
              <wp14:pctWidth>0</wp14:pctWidth>
            </wp14:sizeRelH>
            <wp14:sizeRelV relativeFrom="margin">
              <wp14:pctHeight>0</wp14:pctHeight>
            </wp14:sizeRelV>
          </wp:anchor>
        </w:drawing>
      </w:r>
      <w:r>
        <w:rPr>
          <w:noProof/>
          <w:sz w:val="40"/>
          <w:szCs w:val="40"/>
        </w:rPr>
        <w:drawing>
          <wp:anchor distT="0" distB="0" distL="114300" distR="114300" simplePos="0" relativeHeight="251675648" behindDoc="0" locked="0" layoutInCell="1" allowOverlap="1" wp14:anchorId="6D472E42" wp14:editId="6B7799C4">
            <wp:simplePos x="0" y="0"/>
            <wp:positionH relativeFrom="margin">
              <wp:align>left</wp:align>
            </wp:positionH>
            <wp:positionV relativeFrom="paragraph">
              <wp:posOffset>293948</wp:posOffset>
            </wp:positionV>
            <wp:extent cx="1988380" cy="4443309"/>
            <wp:effectExtent l="0" t="0" r="0" b="0"/>
            <wp:wrapNone/>
            <wp:docPr id="20572450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245073" name="Picture 205724507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88380" cy="4443309"/>
                    </a:xfrm>
                    <a:prstGeom prst="rect">
                      <a:avLst/>
                    </a:prstGeom>
                  </pic:spPr>
                </pic:pic>
              </a:graphicData>
            </a:graphic>
            <wp14:sizeRelH relativeFrom="margin">
              <wp14:pctWidth>0</wp14:pctWidth>
            </wp14:sizeRelH>
            <wp14:sizeRelV relativeFrom="margin">
              <wp14:pctHeight>0</wp14:pctHeight>
            </wp14:sizeRelV>
          </wp:anchor>
        </w:drawing>
      </w:r>
    </w:p>
    <w:p w14:paraId="194B6525" w14:textId="54F6FFA2" w:rsidR="00E1457B" w:rsidRDefault="00E1457B" w:rsidP="004F4372">
      <w:pPr>
        <w:pStyle w:val="Heading1"/>
        <w:rPr>
          <w:sz w:val="40"/>
          <w:szCs w:val="40"/>
        </w:rPr>
      </w:pPr>
    </w:p>
    <w:p w14:paraId="09FB1730" w14:textId="0B560B18" w:rsidR="00E1457B" w:rsidRDefault="00E1457B" w:rsidP="004F4372">
      <w:pPr>
        <w:pStyle w:val="Heading1"/>
        <w:rPr>
          <w:sz w:val="40"/>
          <w:szCs w:val="40"/>
        </w:rPr>
      </w:pPr>
    </w:p>
    <w:p w14:paraId="4689ACD9" w14:textId="271582F2" w:rsidR="00E1457B" w:rsidRDefault="00E1457B" w:rsidP="004F4372">
      <w:pPr>
        <w:pStyle w:val="Heading1"/>
        <w:rPr>
          <w:sz w:val="40"/>
          <w:szCs w:val="40"/>
        </w:rPr>
      </w:pPr>
    </w:p>
    <w:p w14:paraId="12C07D92" w14:textId="2D1D701A" w:rsidR="00E1457B" w:rsidRDefault="00C76944" w:rsidP="004F4372">
      <w:pPr>
        <w:pStyle w:val="Heading1"/>
        <w:rPr>
          <w:sz w:val="40"/>
          <w:szCs w:val="40"/>
        </w:rPr>
      </w:pPr>
      <w:r>
        <w:rPr>
          <w:noProof/>
          <w:sz w:val="40"/>
          <w:szCs w:val="40"/>
        </w:rPr>
        <mc:AlternateContent>
          <mc:Choice Requires="wpi">
            <w:drawing>
              <wp:anchor distT="0" distB="0" distL="114300" distR="114300" simplePos="0" relativeHeight="251678720" behindDoc="0" locked="0" layoutInCell="1" allowOverlap="1" wp14:anchorId="5D6253EF" wp14:editId="6AC4769C">
                <wp:simplePos x="0" y="0"/>
                <wp:positionH relativeFrom="column">
                  <wp:posOffset>-1789931</wp:posOffset>
                </wp:positionH>
                <wp:positionV relativeFrom="paragraph">
                  <wp:posOffset>275212</wp:posOffset>
                </wp:positionV>
                <wp:extent cx="360" cy="360"/>
                <wp:effectExtent l="38100" t="38100" r="38100" b="38100"/>
                <wp:wrapNone/>
                <wp:docPr id="1072838154" name="Ink 10"/>
                <wp:cNvGraphicFramePr/>
                <a:graphic xmlns:a="http://schemas.openxmlformats.org/drawingml/2006/main">
                  <a:graphicData uri="http://schemas.microsoft.com/office/word/2010/wordprocessingInk">
                    <w14:contentPart bwMode="auto" r:id="rId22">
                      <w14:nvContentPartPr>
                        <w14:cNvContentPartPr/>
                      </w14:nvContentPartPr>
                      <w14:xfrm>
                        <a:off x="0" y="0"/>
                        <a:ext cx="360" cy="360"/>
                      </w14:xfrm>
                    </w14:contentPart>
                  </a:graphicData>
                </a:graphic>
              </wp:anchor>
            </w:drawing>
          </mc:Choice>
          <mc:Fallback>
            <w:pict>
              <v:shapetype w14:anchorId="592F524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 o:spid="_x0000_s1026" type="#_x0000_t75" style="position:absolute;margin-left:-141.65pt;margin-top:20.95pt;width:1.45pt;height:1.4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">
                <v:imagedata r:id="rId23" o:title=""/>
              </v:shape>
            </w:pict>
          </mc:Fallback>
        </mc:AlternateContent>
      </w:r>
    </w:p>
    <w:p w14:paraId="2FEB6FF2" w14:textId="124FEFA9" w:rsidR="00E1457B" w:rsidRDefault="00E1457B" w:rsidP="004F4372">
      <w:pPr>
        <w:pStyle w:val="Heading1"/>
        <w:rPr>
          <w:sz w:val="40"/>
          <w:szCs w:val="40"/>
        </w:rPr>
      </w:pPr>
    </w:p>
    <w:p w14:paraId="086CEA2B" w14:textId="5A40BAA1" w:rsidR="00E1457B" w:rsidRDefault="00C76944" w:rsidP="004F4372">
      <w:pPr>
        <w:pStyle w:val="Heading1"/>
        <w:rPr>
          <w:sz w:val="40"/>
          <w:szCs w:val="40"/>
        </w:rPr>
      </w:pPr>
      <w:r>
        <w:rPr>
          <w:noProof/>
          <w:sz w:val="40"/>
          <w:szCs w:val="40"/>
        </w:rPr>
        <mc:AlternateContent>
          <mc:Choice Requires="wpi">
            <w:drawing>
              <wp:anchor distT="0" distB="0" distL="114300" distR="114300" simplePos="0" relativeHeight="251677696" behindDoc="0" locked="0" layoutInCell="1" allowOverlap="1" wp14:anchorId="0044989F" wp14:editId="42728AF6">
                <wp:simplePos x="0" y="0"/>
                <wp:positionH relativeFrom="column">
                  <wp:posOffset>5859685</wp:posOffset>
                </wp:positionH>
                <wp:positionV relativeFrom="paragraph">
                  <wp:posOffset>236479</wp:posOffset>
                </wp:positionV>
                <wp:extent cx="574560" cy="73440"/>
                <wp:effectExtent l="25400" t="38100" r="35560" b="41275"/>
                <wp:wrapNone/>
                <wp:docPr id="685988577" name="Ink 8"/>
                <wp:cNvGraphicFramePr/>
                <a:graphic xmlns:a="http://schemas.openxmlformats.org/drawingml/2006/main">
                  <a:graphicData uri="http://schemas.microsoft.com/office/word/2010/wordprocessingInk">
                    <w14:contentPart bwMode="auto" r:id="rId24">
                      <w14:nvContentPartPr>
                        <w14:cNvContentPartPr/>
                      </w14:nvContentPartPr>
                      <w14:xfrm>
                        <a:off x="0" y="0"/>
                        <a:ext cx="574560" cy="73440"/>
                      </w14:xfrm>
                    </w14:contentPart>
                  </a:graphicData>
                </a:graphic>
              </wp:anchor>
            </w:drawing>
          </mc:Choice>
          <mc:Fallback>
            <w:pict>
              <v:shape w14:anchorId="6BED8B52" id="Ink 8" o:spid="_x0000_s1026" type="#_x0000_t75" style="position:absolute;margin-left:460.7pt;margin-top:17.9pt;width:46.7pt;height:7.2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">
                <v:imagedata r:id="rId25" o:title=""/>
              </v:shape>
            </w:pict>
          </mc:Fallback>
        </mc:AlternateContent>
      </w:r>
      <w:r>
        <w:rPr>
          <w:noProof/>
          <w:sz w:val="40"/>
          <w:szCs w:val="40"/>
        </w:rPr>
        <mc:AlternateContent>
          <mc:Choice Requires="wpi">
            <w:drawing>
              <wp:anchor distT="0" distB="0" distL="114300" distR="114300" simplePos="0" relativeHeight="251676672" behindDoc="0" locked="0" layoutInCell="1" allowOverlap="1" wp14:anchorId="0DCFBA17" wp14:editId="1F84F7DA">
                <wp:simplePos x="0" y="0"/>
                <wp:positionH relativeFrom="column">
                  <wp:posOffset>5867383</wp:posOffset>
                </wp:positionH>
                <wp:positionV relativeFrom="paragraph">
                  <wp:posOffset>239869</wp:posOffset>
                </wp:positionV>
                <wp:extent cx="551880" cy="3600"/>
                <wp:effectExtent l="38100" t="38100" r="45085" b="47625"/>
                <wp:wrapNone/>
                <wp:docPr id="201545474" name="Ink 6"/>
                <wp:cNvGraphicFramePr/>
                <a:graphic xmlns:a="http://schemas.openxmlformats.org/drawingml/2006/main">
                  <a:graphicData uri="http://schemas.microsoft.com/office/word/2010/wordprocessingInk">
                    <w14:contentPart bwMode="auto" r:id="rId26">
                      <w14:nvContentPartPr>
                        <w14:cNvContentPartPr/>
                      </w14:nvContentPartPr>
                      <w14:xfrm>
                        <a:off x="0" y="0"/>
                        <a:ext cx="551880" cy="3600"/>
                      </w14:xfrm>
                    </w14:contentPart>
                  </a:graphicData>
                </a:graphic>
              </wp:anchor>
            </w:drawing>
          </mc:Choice>
          <mc:Fallback>
            <w:pict>
              <v:shape w14:anchorId="3EBB28AB" id="Ink 6" o:spid="_x0000_s1026" type="#_x0000_t75" style="position:absolute;margin-left:461.3pt;margin-top:18.2pt;width:44.85pt;height:1.7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">
                <v:imagedata r:id="rId27" o:title=""/>
              </v:shape>
            </w:pict>
          </mc:Fallback>
        </mc:AlternateContent>
      </w:r>
    </w:p>
    <w:p w14:paraId="64B1BCC9" w14:textId="2C0FD359" w:rsidR="00E1457B" w:rsidRDefault="00E1457B" w:rsidP="004F4372">
      <w:pPr>
        <w:pStyle w:val="Heading1"/>
        <w:rPr>
          <w:sz w:val="40"/>
          <w:szCs w:val="40"/>
        </w:rPr>
      </w:pPr>
    </w:p>
    <w:p w14:paraId="6AD20577" w14:textId="6B061BEB" w:rsidR="00E1457B" w:rsidRDefault="00E1457B" w:rsidP="004F4372">
      <w:pPr>
        <w:pStyle w:val="Heading1"/>
        <w:rPr>
          <w:sz w:val="40"/>
          <w:szCs w:val="40"/>
        </w:rPr>
      </w:pPr>
    </w:p>
    <w:p w14:paraId="2CE26BF9" w14:textId="3F287AA1" w:rsidR="00E1457B" w:rsidRDefault="00E1457B" w:rsidP="004F4372">
      <w:pPr>
        <w:pStyle w:val="Heading1"/>
        <w:rPr>
          <w:sz w:val="40"/>
          <w:szCs w:val="40"/>
        </w:rPr>
      </w:pPr>
    </w:p>
    <w:p w14:paraId="2A2D1BF7" w14:textId="328617F9" w:rsidR="00E1457B" w:rsidRDefault="00E1457B" w:rsidP="004F4372">
      <w:pPr>
        <w:pStyle w:val="Heading1"/>
        <w:rPr>
          <w:sz w:val="40"/>
          <w:szCs w:val="40"/>
        </w:rPr>
      </w:pPr>
    </w:p>
    <w:p w14:paraId="42F16BB1" w14:textId="77777777" w:rsidR="00741499" w:rsidRDefault="00741499" w:rsidP="00741499">
      <w:pPr>
        <w:pStyle w:val="Heading1"/>
        <w:rPr>
          <w:sz w:val="40"/>
          <w:szCs w:val="40"/>
        </w:rPr>
      </w:pPr>
    </w:p>
    <w:p w14:paraId="456D2CE5" w14:textId="15D04F8D" w:rsidR="00741499" w:rsidRPr="00741499" w:rsidRDefault="00E1457B" w:rsidP="00741499">
      <w:pPr>
        <w:pStyle w:val="Heading1"/>
        <w:jc w:val="center"/>
        <w:rPr>
          <w:rFonts w:asciiTheme="minorHAnsi" w:hAnsiTheme="minorHAnsi" w:cstheme="minorHAnsi"/>
          <w:sz w:val="28"/>
          <w:szCs w:val="28"/>
        </w:rPr>
      </w:pPr>
      <w:r>
        <w:rPr>
          <w:sz w:val="40"/>
          <w:szCs w:val="40"/>
        </w:rPr>
        <w:t xml:space="preserve">GPS Toll </w:t>
      </w:r>
      <w:r w:rsidR="00741499" w:rsidRPr="00741499">
        <w:rPr>
          <w:rFonts w:asciiTheme="minorHAnsi" w:hAnsiTheme="minorHAnsi" w:cstheme="minorHAnsi"/>
          <w:sz w:val="40"/>
          <w:szCs w:val="40"/>
        </w:rPr>
        <w:t xml:space="preserve">Application: Detailed Functionality and </w:t>
      </w:r>
      <w:r w:rsidR="00741499">
        <w:rPr>
          <w:rFonts w:asciiTheme="minorHAnsi" w:hAnsiTheme="minorHAnsi" w:cstheme="minorHAnsi"/>
          <w:sz w:val="40"/>
          <w:szCs w:val="40"/>
        </w:rPr>
        <w:t xml:space="preserve">      </w:t>
      </w:r>
      <w:r w:rsidR="00741499" w:rsidRPr="00741499">
        <w:rPr>
          <w:rFonts w:asciiTheme="minorHAnsi" w:hAnsiTheme="minorHAnsi" w:cstheme="minorHAnsi"/>
          <w:sz w:val="40"/>
          <w:szCs w:val="40"/>
        </w:rPr>
        <w:t>Operational Procedure</w:t>
      </w:r>
    </w:p>
    <w:p w14:paraId="3EA8A8C9" w14:textId="26908393" w:rsidR="00741499" w:rsidRPr="00741499" w:rsidRDefault="00F953B6" w:rsidP="00741499">
      <w:pPr>
        <w:rPr>
          <w:b w:val="0"/>
          <w:bCs/>
          <w:color w:val="0F0D29" w:themeColor="text1"/>
        </w:rPr>
      </w:pPr>
      <w:r w:rsidRPr="00741499">
        <w:rPr>
          <w:color w:val="0F0D29" w:themeColor="text1"/>
          <w:sz w:val="40"/>
          <w:szCs w:val="40"/>
        </w:rPr>
        <w:br/>
      </w:r>
      <w:r w:rsidR="00741499" w:rsidRPr="00741499">
        <w:rPr>
          <w:b w:val="0"/>
          <w:bCs/>
          <w:color w:val="0F0D29" w:themeColor="text1"/>
        </w:rPr>
        <w:t xml:space="preserve">The </w:t>
      </w:r>
      <w:proofErr w:type="spellStart"/>
      <w:r w:rsidR="00741499" w:rsidRPr="00741499">
        <w:rPr>
          <w:b w:val="0"/>
          <w:bCs/>
          <w:color w:val="0F0D29" w:themeColor="text1"/>
        </w:rPr>
        <w:t>GPS_</w:t>
      </w:r>
      <w:r w:rsidR="00741499" w:rsidRPr="00741499">
        <w:rPr>
          <w:b w:val="0"/>
          <w:bCs/>
          <w:color w:val="0F0D29" w:themeColor="text1"/>
        </w:rPr>
        <w:t>T</w:t>
      </w:r>
      <w:r w:rsidR="00741499" w:rsidRPr="00741499">
        <w:rPr>
          <w:b w:val="0"/>
          <w:bCs/>
          <w:color w:val="0F0D29" w:themeColor="text1"/>
        </w:rPr>
        <w:t>oll</w:t>
      </w:r>
      <w:proofErr w:type="spellEnd"/>
      <w:r w:rsidR="00741499" w:rsidRPr="00741499">
        <w:rPr>
          <w:b w:val="0"/>
          <w:bCs/>
          <w:color w:val="0F0D29" w:themeColor="text1"/>
        </w:rPr>
        <w:t xml:space="preserve"> application is designed to automate the toll collection process by using live GPS coordinates</w:t>
      </w:r>
      <w:r w:rsidR="00741499" w:rsidRPr="00741499">
        <w:rPr>
          <w:b w:val="0"/>
          <w:bCs/>
          <w:color w:val="0F0D29" w:themeColor="text1"/>
        </w:rPr>
        <w:t xml:space="preserve"> transmitted from your mobile phone</w:t>
      </w:r>
      <w:r w:rsidR="00741499" w:rsidRPr="00741499">
        <w:rPr>
          <w:b w:val="0"/>
          <w:bCs/>
          <w:color w:val="0F0D29" w:themeColor="text1"/>
        </w:rPr>
        <w:t>. The application communicates with a local server to send and receive necessary data, ensuring that the toll amount is dynamically calculated and debited from the user's account based on the vehicle's movement. This document provides a comprehensive overview of the application's functionality, from initial setup to continuous operation.</w:t>
      </w:r>
    </w:p>
    <w:p w14:paraId="675FEAE7" w14:textId="77777777" w:rsidR="00741499" w:rsidRPr="00741499" w:rsidRDefault="00741499" w:rsidP="00741499">
      <w:pPr>
        <w:rPr>
          <w:b w:val="0"/>
          <w:bCs/>
          <w:color w:val="0F0D29" w:themeColor="text1"/>
        </w:rPr>
      </w:pPr>
    </w:p>
    <w:p w14:paraId="65C38F7C" w14:textId="111471BA" w:rsidR="00741499" w:rsidRPr="00741499" w:rsidRDefault="00741499" w:rsidP="00741499">
      <w:pPr>
        <w:rPr>
          <w:color w:val="0F0D29" w:themeColor="text1"/>
        </w:rPr>
      </w:pPr>
      <w:r w:rsidRPr="00741499">
        <w:rPr>
          <w:color w:val="0F0D29" w:themeColor="text1"/>
        </w:rPr>
        <w:t>Application Setup and Initial Operation</w:t>
      </w:r>
    </w:p>
    <w:p w14:paraId="1A6473A6" w14:textId="77777777" w:rsidR="00741499" w:rsidRPr="00741499" w:rsidRDefault="00741499" w:rsidP="00741499">
      <w:pPr>
        <w:rPr>
          <w:b w:val="0"/>
          <w:bCs/>
          <w:color w:val="0F0D29" w:themeColor="text1"/>
        </w:rPr>
      </w:pPr>
    </w:p>
    <w:p w14:paraId="1AB5547D" w14:textId="585B9F72" w:rsidR="00741499" w:rsidRPr="00741499" w:rsidRDefault="00741499" w:rsidP="00741499">
      <w:pPr>
        <w:rPr>
          <w:b w:val="0"/>
          <w:bCs/>
          <w:color w:val="0F0D29" w:themeColor="text1"/>
        </w:rPr>
      </w:pPr>
      <w:r w:rsidRPr="00741499">
        <w:rPr>
          <w:b w:val="0"/>
          <w:bCs/>
          <w:color w:val="0F0D29" w:themeColor="text1"/>
        </w:rPr>
        <w:t>1. Launching the Application</w:t>
      </w:r>
    </w:p>
    <w:p w14:paraId="39770731" w14:textId="74AB6B94" w:rsidR="00741499" w:rsidRPr="00741499" w:rsidRDefault="00741499" w:rsidP="00741499">
      <w:pPr>
        <w:rPr>
          <w:b w:val="0"/>
          <w:bCs/>
          <w:color w:val="0F0D29" w:themeColor="text1"/>
        </w:rPr>
      </w:pPr>
      <w:r w:rsidRPr="00741499">
        <w:rPr>
          <w:b w:val="0"/>
          <w:bCs/>
          <w:color w:val="0F0D29" w:themeColor="text1"/>
        </w:rPr>
        <w:t xml:space="preserve">- Step 1: Open the </w:t>
      </w:r>
      <w:proofErr w:type="spellStart"/>
      <w:r w:rsidRPr="00741499">
        <w:rPr>
          <w:b w:val="0"/>
          <w:bCs/>
          <w:color w:val="0F0D29" w:themeColor="text1"/>
        </w:rPr>
        <w:t>GPS_</w:t>
      </w:r>
      <w:r>
        <w:rPr>
          <w:b w:val="0"/>
          <w:bCs/>
          <w:color w:val="0F0D29" w:themeColor="text1"/>
        </w:rPr>
        <w:t>T</w:t>
      </w:r>
      <w:r w:rsidRPr="00741499">
        <w:rPr>
          <w:b w:val="0"/>
          <w:bCs/>
          <w:color w:val="0F0D29" w:themeColor="text1"/>
        </w:rPr>
        <w:t>oll</w:t>
      </w:r>
      <w:proofErr w:type="spellEnd"/>
      <w:r w:rsidRPr="00741499">
        <w:rPr>
          <w:b w:val="0"/>
          <w:bCs/>
          <w:color w:val="0F0D29" w:themeColor="text1"/>
        </w:rPr>
        <w:t xml:space="preserve"> application on your device.</w:t>
      </w:r>
    </w:p>
    <w:p w14:paraId="265BBD17" w14:textId="23F95D97" w:rsidR="00741499" w:rsidRPr="00741499" w:rsidRDefault="00741499" w:rsidP="00741499">
      <w:pPr>
        <w:rPr>
          <w:b w:val="0"/>
          <w:bCs/>
          <w:color w:val="0F0D29" w:themeColor="text1"/>
        </w:rPr>
      </w:pPr>
      <w:r w:rsidRPr="00741499">
        <w:rPr>
          <w:b w:val="0"/>
          <w:bCs/>
          <w:color w:val="0F0D29" w:themeColor="text1"/>
        </w:rPr>
        <w:t>- Step 2: Enter your vehicle number in the designated input field.</w:t>
      </w:r>
    </w:p>
    <w:p w14:paraId="2871F07A" w14:textId="77777777" w:rsidR="00741499" w:rsidRPr="00741499" w:rsidRDefault="00741499" w:rsidP="00741499">
      <w:pPr>
        <w:rPr>
          <w:b w:val="0"/>
          <w:bCs/>
          <w:color w:val="0F0D29" w:themeColor="text1"/>
        </w:rPr>
      </w:pPr>
    </w:p>
    <w:p w14:paraId="362338FC" w14:textId="6F4AF86F" w:rsidR="00741499" w:rsidRPr="00741499" w:rsidRDefault="00741499" w:rsidP="00741499">
      <w:pPr>
        <w:rPr>
          <w:b w:val="0"/>
          <w:bCs/>
          <w:color w:val="0F0D29" w:themeColor="text1"/>
        </w:rPr>
      </w:pPr>
      <w:r w:rsidRPr="00741499">
        <w:rPr>
          <w:b w:val="0"/>
          <w:bCs/>
          <w:color w:val="0F0D29" w:themeColor="text1"/>
        </w:rPr>
        <w:t>2. Finding the Local Server IP Address</w:t>
      </w:r>
    </w:p>
    <w:p w14:paraId="004DEC06" w14:textId="633DE427" w:rsidR="00741499" w:rsidRPr="00741499" w:rsidRDefault="00741499" w:rsidP="00741499">
      <w:pPr>
        <w:rPr>
          <w:b w:val="0"/>
          <w:bCs/>
          <w:color w:val="0F0D29" w:themeColor="text1"/>
        </w:rPr>
      </w:pPr>
      <w:r w:rsidRPr="00741499">
        <w:rPr>
          <w:b w:val="0"/>
          <w:bCs/>
          <w:color w:val="0F0D29" w:themeColor="text1"/>
        </w:rPr>
        <w:t>- Step 3: Press the "Get IP Address" button.</w:t>
      </w:r>
    </w:p>
    <w:p w14:paraId="486458CD" w14:textId="7C1DA4DD" w:rsidR="00741499" w:rsidRPr="00741499" w:rsidRDefault="00741499" w:rsidP="00741499">
      <w:pPr>
        <w:rPr>
          <w:b w:val="0"/>
          <w:bCs/>
          <w:color w:val="0F0D29" w:themeColor="text1"/>
        </w:rPr>
      </w:pPr>
      <w:r w:rsidRPr="00741499">
        <w:rPr>
          <w:b w:val="0"/>
          <w:bCs/>
          <w:color w:val="0F0D29" w:themeColor="text1"/>
        </w:rPr>
        <w:t>- Mechanism: The app scans the local network by sending requests to all possible 254 subnet IP addresses. This scan helps identify the local server's IP address.</w:t>
      </w:r>
    </w:p>
    <w:p w14:paraId="4CAF9A46" w14:textId="77777777" w:rsidR="00741499" w:rsidRPr="00741499" w:rsidRDefault="00741499" w:rsidP="00741499">
      <w:pPr>
        <w:rPr>
          <w:b w:val="0"/>
          <w:bCs/>
          <w:color w:val="0F0D29" w:themeColor="text1"/>
        </w:rPr>
      </w:pPr>
      <w:r w:rsidRPr="00741499">
        <w:rPr>
          <w:b w:val="0"/>
          <w:bCs/>
          <w:color w:val="0F0D29" w:themeColor="text1"/>
        </w:rPr>
        <w:t xml:space="preserve">  - **Technical Details**: The app sends HTTP requests to each IP address in the subnet (typically 192.168.0.1 to 192.168.0.254). The server responds to the correct request, revealing its IP address.</w:t>
      </w:r>
    </w:p>
    <w:p w14:paraId="07BE4394" w14:textId="77777777" w:rsidR="00741499" w:rsidRPr="00741499" w:rsidRDefault="00741499" w:rsidP="00741499">
      <w:pPr>
        <w:rPr>
          <w:b w:val="0"/>
          <w:bCs/>
          <w:color w:val="0F0D29" w:themeColor="text1"/>
        </w:rPr>
      </w:pPr>
    </w:p>
    <w:p w14:paraId="29333792" w14:textId="184AA23B" w:rsidR="00741499" w:rsidRPr="00741499" w:rsidRDefault="00741499" w:rsidP="00741499">
      <w:pPr>
        <w:rPr>
          <w:color w:val="0F0D29" w:themeColor="text1"/>
        </w:rPr>
      </w:pPr>
      <w:r w:rsidRPr="00741499">
        <w:rPr>
          <w:color w:val="0F0D29" w:themeColor="text1"/>
        </w:rPr>
        <w:t>Continuous GPS Coordinate Transmission</w:t>
      </w:r>
    </w:p>
    <w:p w14:paraId="2CE7955C" w14:textId="77777777" w:rsidR="00741499" w:rsidRPr="00741499" w:rsidRDefault="00741499" w:rsidP="00741499">
      <w:pPr>
        <w:rPr>
          <w:b w:val="0"/>
          <w:bCs/>
          <w:color w:val="0F0D29" w:themeColor="text1"/>
        </w:rPr>
      </w:pPr>
    </w:p>
    <w:p w14:paraId="4B59C28A" w14:textId="023E734D" w:rsidR="00741499" w:rsidRPr="00741499" w:rsidRDefault="00741499" w:rsidP="00741499">
      <w:pPr>
        <w:rPr>
          <w:b w:val="0"/>
          <w:bCs/>
          <w:color w:val="0F0D29" w:themeColor="text1"/>
        </w:rPr>
      </w:pPr>
      <w:r w:rsidRPr="00741499">
        <w:rPr>
          <w:b w:val="0"/>
          <w:bCs/>
          <w:color w:val="0F0D29" w:themeColor="text1"/>
        </w:rPr>
        <w:t>3. Starting the Foreground Service</w:t>
      </w:r>
    </w:p>
    <w:p w14:paraId="4D88F2FC" w14:textId="75926F10" w:rsidR="00741499" w:rsidRPr="00741499" w:rsidRDefault="00741499" w:rsidP="00741499">
      <w:pPr>
        <w:rPr>
          <w:b w:val="0"/>
          <w:bCs/>
          <w:color w:val="0F0D29" w:themeColor="text1"/>
        </w:rPr>
      </w:pPr>
      <w:r w:rsidRPr="00741499">
        <w:rPr>
          <w:b w:val="0"/>
          <w:bCs/>
          <w:color w:val="0F0D29" w:themeColor="text1"/>
        </w:rPr>
        <w:t>- Step 4: After identifying the server IP address, the app begins transmitting live GPS coordinates.</w:t>
      </w:r>
    </w:p>
    <w:p w14:paraId="19DE98FF" w14:textId="4F02D24F" w:rsidR="00741499" w:rsidRPr="00741499" w:rsidRDefault="00741499" w:rsidP="00741499">
      <w:pPr>
        <w:rPr>
          <w:b w:val="0"/>
          <w:bCs/>
          <w:color w:val="0F0D29" w:themeColor="text1"/>
        </w:rPr>
      </w:pPr>
      <w:r w:rsidRPr="00741499">
        <w:rPr>
          <w:b w:val="0"/>
          <w:bCs/>
          <w:color w:val="0F0D29" w:themeColor="text1"/>
        </w:rPr>
        <w:t>- Mechanism: A foreground service is initiated to send GPS coordinates every 1.5 seconds.</w:t>
      </w:r>
    </w:p>
    <w:p w14:paraId="0BA03440" w14:textId="40F09331" w:rsidR="00741499" w:rsidRPr="00741499" w:rsidRDefault="00741499" w:rsidP="00741499">
      <w:pPr>
        <w:rPr>
          <w:b w:val="0"/>
          <w:bCs/>
          <w:color w:val="0F0D29" w:themeColor="text1"/>
        </w:rPr>
      </w:pPr>
      <w:r w:rsidRPr="00741499">
        <w:rPr>
          <w:b w:val="0"/>
          <w:bCs/>
          <w:color w:val="0F0D29" w:themeColor="text1"/>
        </w:rPr>
        <w:t xml:space="preserve">  - Technical Details: </w:t>
      </w:r>
    </w:p>
    <w:p w14:paraId="1C0124EA" w14:textId="77777777" w:rsidR="00741499" w:rsidRPr="00741499" w:rsidRDefault="00741499" w:rsidP="00741499">
      <w:pPr>
        <w:rPr>
          <w:b w:val="0"/>
          <w:bCs/>
          <w:color w:val="0F0D29" w:themeColor="text1"/>
        </w:rPr>
      </w:pPr>
      <w:r w:rsidRPr="00741499">
        <w:rPr>
          <w:b w:val="0"/>
          <w:bCs/>
          <w:color w:val="0F0D29" w:themeColor="text1"/>
        </w:rPr>
        <w:t xml:space="preserve">    - The app leverages Android's `</w:t>
      </w:r>
      <w:proofErr w:type="spellStart"/>
      <w:r w:rsidRPr="00741499">
        <w:rPr>
          <w:b w:val="0"/>
          <w:bCs/>
          <w:color w:val="0F0D29" w:themeColor="text1"/>
        </w:rPr>
        <w:t>LocationManager</w:t>
      </w:r>
      <w:proofErr w:type="spellEnd"/>
      <w:r w:rsidRPr="00741499">
        <w:rPr>
          <w:b w:val="0"/>
          <w:bCs/>
          <w:color w:val="0F0D29" w:themeColor="text1"/>
        </w:rPr>
        <w:t>` to obtain precise GPS coordinates.</w:t>
      </w:r>
    </w:p>
    <w:p w14:paraId="72F1D82E" w14:textId="77777777" w:rsidR="00741499" w:rsidRPr="00741499" w:rsidRDefault="00741499" w:rsidP="00741499">
      <w:pPr>
        <w:rPr>
          <w:b w:val="0"/>
          <w:bCs/>
          <w:color w:val="0F0D29" w:themeColor="text1"/>
        </w:rPr>
      </w:pPr>
      <w:r w:rsidRPr="00741499">
        <w:rPr>
          <w:b w:val="0"/>
          <w:bCs/>
          <w:color w:val="0F0D29" w:themeColor="text1"/>
        </w:rPr>
        <w:t xml:space="preserve">    - A `Service` runs in the foreground, ensuring continuous operation even when the app is closed.</w:t>
      </w:r>
    </w:p>
    <w:p w14:paraId="42FF5F3C" w14:textId="77777777" w:rsidR="00741499" w:rsidRPr="00741499" w:rsidRDefault="00741499" w:rsidP="00741499">
      <w:pPr>
        <w:rPr>
          <w:b w:val="0"/>
          <w:bCs/>
          <w:color w:val="0F0D29" w:themeColor="text1"/>
        </w:rPr>
      </w:pPr>
      <w:r w:rsidRPr="00741499">
        <w:rPr>
          <w:b w:val="0"/>
          <w:bCs/>
          <w:color w:val="0F0D29" w:themeColor="text1"/>
        </w:rPr>
        <w:t xml:space="preserve">    - The coordinates are sent as HTTP POST requests to the server's IP address at regular intervals (1.5 seconds).</w:t>
      </w:r>
    </w:p>
    <w:p w14:paraId="59F56AD2" w14:textId="77777777" w:rsidR="00741499" w:rsidRPr="00741499" w:rsidRDefault="00741499" w:rsidP="00741499">
      <w:pPr>
        <w:rPr>
          <w:b w:val="0"/>
          <w:bCs/>
          <w:color w:val="0F0D29" w:themeColor="text1"/>
        </w:rPr>
      </w:pPr>
    </w:p>
    <w:p w14:paraId="370FD4F4" w14:textId="684B88FA" w:rsidR="00741499" w:rsidRPr="00741499" w:rsidRDefault="00741499" w:rsidP="00741499">
      <w:pPr>
        <w:rPr>
          <w:b w:val="0"/>
          <w:bCs/>
          <w:color w:val="0F0D29" w:themeColor="text1"/>
        </w:rPr>
      </w:pPr>
      <w:r w:rsidRPr="00741499">
        <w:rPr>
          <w:b w:val="0"/>
          <w:bCs/>
          <w:color w:val="0F0D29" w:themeColor="text1"/>
        </w:rPr>
        <w:t>4. Stopping the Service</w:t>
      </w:r>
    </w:p>
    <w:p w14:paraId="7569663C" w14:textId="0DA61479" w:rsidR="00741499" w:rsidRPr="00741499" w:rsidRDefault="00741499" w:rsidP="00741499">
      <w:pPr>
        <w:rPr>
          <w:b w:val="0"/>
          <w:bCs/>
          <w:color w:val="0F0D29" w:themeColor="text1"/>
        </w:rPr>
      </w:pPr>
      <w:r w:rsidRPr="00741499">
        <w:rPr>
          <w:b w:val="0"/>
          <w:bCs/>
          <w:color w:val="0F0D29" w:themeColor="text1"/>
        </w:rPr>
        <w:t>- Step 5: To stop the coordinate transmission, open the app and press the "Stop" button.</w:t>
      </w:r>
    </w:p>
    <w:p w14:paraId="67840494" w14:textId="578C87D1" w:rsidR="00741499" w:rsidRPr="00741499" w:rsidRDefault="00741499" w:rsidP="00741499">
      <w:pPr>
        <w:rPr>
          <w:b w:val="0"/>
          <w:bCs/>
          <w:color w:val="0F0D29" w:themeColor="text1"/>
        </w:rPr>
      </w:pPr>
      <w:r w:rsidRPr="00741499">
        <w:rPr>
          <w:b w:val="0"/>
          <w:bCs/>
          <w:color w:val="0F0D29" w:themeColor="text1"/>
        </w:rPr>
        <w:lastRenderedPageBreak/>
        <w:t>- Mechanism: This action stops the foreground service, halting the transmission of GPS data.</w:t>
      </w:r>
    </w:p>
    <w:p w14:paraId="4EB09A79" w14:textId="77777777" w:rsidR="00741499" w:rsidRPr="00741499" w:rsidRDefault="00741499" w:rsidP="00741499">
      <w:pPr>
        <w:rPr>
          <w:b w:val="0"/>
          <w:bCs/>
          <w:color w:val="0F0D29" w:themeColor="text1"/>
        </w:rPr>
      </w:pPr>
    </w:p>
    <w:p w14:paraId="682305B2" w14:textId="45434D65" w:rsidR="00741499" w:rsidRPr="00741499" w:rsidRDefault="00741499" w:rsidP="00741499">
      <w:pPr>
        <w:rPr>
          <w:color w:val="0F0D29" w:themeColor="text1"/>
        </w:rPr>
      </w:pPr>
      <w:r w:rsidRPr="00741499">
        <w:rPr>
          <w:color w:val="0F0D29" w:themeColor="text1"/>
        </w:rPr>
        <w:t>Server-Side Operations</w:t>
      </w:r>
    </w:p>
    <w:p w14:paraId="229E7387" w14:textId="77777777" w:rsidR="00741499" w:rsidRPr="00741499" w:rsidRDefault="00741499" w:rsidP="00741499">
      <w:pPr>
        <w:rPr>
          <w:b w:val="0"/>
          <w:bCs/>
          <w:color w:val="0F0D29" w:themeColor="text1"/>
        </w:rPr>
      </w:pPr>
    </w:p>
    <w:p w14:paraId="33C2D12B" w14:textId="41FCE7D2" w:rsidR="00741499" w:rsidRPr="00741499" w:rsidRDefault="00741499" w:rsidP="00741499">
      <w:pPr>
        <w:rPr>
          <w:b w:val="0"/>
          <w:bCs/>
          <w:color w:val="0F0D29" w:themeColor="text1"/>
        </w:rPr>
      </w:pPr>
      <w:r w:rsidRPr="00741499">
        <w:rPr>
          <w:b w:val="0"/>
          <w:bCs/>
          <w:color w:val="0F0D29" w:themeColor="text1"/>
        </w:rPr>
        <w:t>5. Setting Up the Local Server</w:t>
      </w:r>
    </w:p>
    <w:p w14:paraId="53DF3144" w14:textId="3EA88647" w:rsidR="00741499" w:rsidRPr="00741499" w:rsidRDefault="00741499" w:rsidP="00741499">
      <w:pPr>
        <w:rPr>
          <w:b w:val="0"/>
          <w:bCs/>
          <w:color w:val="0F0D29" w:themeColor="text1"/>
        </w:rPr>
      </w:pPr>
      <w:r w:rsidRPr="00741499">
        <w:rPr>
          <w:b w:val="0"/>
          <w:bCs/>
          <w:color w:val="0F0D29" w:themeColor="text1"/>
        </w:rPr>
        <w:t>- Step 6: Start the server developed using Python on the local network before initiating the app scan.</w:t>
      </w:r>
    </w:p>
    <w:p w14:paraId="3471E4F5" w14:textId="4DCC8152" w:rsidR="00741499" w:rsidRPr="00741499" w:rsidRDefault="00741499" w:rsidP="00741499">
      <w:pPr>
        <w:rPr>
          <w:b w:val="0"/>
          <w:bCs/>
          <w:color w:val="0F0D29" w:themeColor="text1"/>
        </w:rPr>
      </w:pPr>
      <w:r w:rsidRPr="00741499">
        <w:rPr>
          <w:b w:val="0"/>
          <w:bCs/>
          <w:color w:val="0F0D29" w:themeColor="text1"/>
        </w:rPr>
        <w:t xml:space="preserve">- Mechanism: </w:t>
      </w:r>
    </w:p>
    <w:p w14:paraId="10694A06" w14:textId="77777777" w:rsidR="00741499" w:rsidRPr="00741499" w:rsidRDefault="00741499" w:rsidP="00741499">
      <w:pPr>
        <w:rPr>
          <w:b w:val="0"/>
          <w:bCs/>
          <w:color w:val="0F0D29" w:themeColor="text1"/>
        </w:rPr>
      </w:pPr>
      <w:r w:rsidRPr="00741499">
        <w:rPr>
          <w:b w:val="0"/>
          <w:bCs/>
          <w:color w:val="0F0D29" w:themeColor="text1"/>
        </w:rPr>
        <w:t xml:space="preserve">  - The server listens for incoming HTTP POST requests containing GPS coordinates.</w:t>
      </w:r>
    </w:p>
    <w:p w14:paraId="32497271" w14:textId="77777777" w:rsidR="00741499" w:rsidRDefault="00741499" w:rsidP="00741499">
      <w:pPr>
        <w:rPr>
          <w:b w:val="0"/>
          <w:bCs/>
          <w:color w:val="0F0D29" w:themeColor="text1"/>
        </w:rPr>
      </w:pPr>
      <w:r w:rsidRPr="00741499">
        <w:rPr>
          <w:b w:val="0"/>
          <w:bCs/>
          <w:color w:val="0F0D29" w:themeColor="text1"/>
        </w:rPr>
        <w:t xml:space="preserve">  - The server processes these coordinates and uses them for real-time tracking and toll calculation.</w:t>
      </w:r>
    </w:p>
    <w:p w14:paraId="44669BA2" w14:textId="77777777" w:rsidR="00741499" w:rsidRPr="00741499" w:rsidRDefault="00741499" w:rsidP="00741499">
      <w:pPr>
        <w:rPr>
          <w:b w:val="0"/>
          <w:bCs/>
          <w:color w:val="0F0D29" w:themeColor="text1"/>
        </w:rPr>
      </w:pPr>
    </w:p>
    <w:p w14:paraId="2054CB3B" w14:textId="398A0FFD" w:rsidR="00741499" w:rsidRPr="00741499" w:rsidRDefault="00741499" w:rsidP="00741499">
      <w:pPr>
        <w:rPr>
          <w:b w:val="0"/>
          <w:bCs/>
          <w:color w:val="0F0D29" w:themeColor="text1"/>
        </w:rPr>
      </w:pPr>
      <w:r w:rsidRPr="00741499">
        <w:rPr>
          <w:b w:val="0"/>
          <w:bCs/>
          <w:color w:val="0F0D29" w:themeColor="text1"/>
        </w:rPr>
        <w:t>6. Real-Time Tracking and Toll Calculation</w:t>
      </w:r>
    </w:p>
    <w:p w14:paraId="70055CF0" w14:textId="449E262A" w:rsidR="00741499" w:rsidRPr="00741499" w:rsidRDefault="00741499" w:rsidP="00741499">
      <w:pPr>
        <w:rPr>
          <w:b w:val="0"/>
          <w:bCs/>
          <w:color w:val="0F0D29" w:themeColor="text1"/>
        </w:rPr>
      </w:pPr>
      <w:r w:rsidRPr="00741499">
        <w:rPr>
          <w:b w:val="0"/>
          <w:bCs/>
          <w:color w:val="0F0D29" w:themeColor="text1"/>
        </w:rPr>
        <w:t>- Step 7: The server plots the vehicle's coordinates on a map using Matplotlib.</w:t>
      </w:r>
    </w:p>
    <w:p w14:paraId="18CB6078" w14:textId="15993403" w:rsidR="00741499" w:rsidRPr="00741499" w:rsidRDefault="00741499" w:rsidP="00741499">
      <w:pPr>
        <w:rPr>
          <w:b w:val="0"/>
          <w:bCs/>
          <w:color w:val="0F0D29" w:themeColor="text1"/>
        </w:rPr>
      </w:pPr>
      <w:r w:rsidRPr="00741499">
        <w:rPr>
          <w:b w:val="0"/>
          <w:bCs/>
          <w:color w:val="0F0D29" w:themeColor="text1"/>
        </w:rPr>
        <w:t xml:space="preserve">- Mechanism: </w:t>
      </w:r>
    </w:p>
    <w:p w14:paraId="4D40AA0B" w14:textId="77777777" w:rsidR="00741499" w:rsidRPr="00741499" w:rsidRDefault="00741499" w:rsidP="00741499">
      <w:pPr>
        <w:rPr>
          <w:b w:val="0"/>
          <w:bCs/>
          <w:color w:val="0F0D29" w:themeColor="text1"/>
        </w:rPr>
      </w:pPr>
      <w:r w:rsidRPr="00741499">
        <w:rPr>
          <w:b w:val="0"/>
          <w:bCs/>
          <w:color w:val="0F0D29" w:themeColor="text1"/>
        </w:rPr>
        <w:t xml:space="preserve">  - As the vehicle moves, the marker on the map updates dynamically based on the received coordinates.</w:t>
      </w:r>
    </w:p>
    <w:p w14:paraId="44C848A7" w14:textId="77777777" w:rsidR="00741499" w:rsidRPr="00741499" w:rsidRDefault="00741499" w:rsidP="00741499">
      <w:pPr>
        <w:rPr>
          <w:b w:val="0"/>
          <w:bCs/>
          <w:color w:val="0F0D29" w:themeColor="text1"/>
        </w:rPr>
      </w:pPr>
      <w:r w:rsidRPr="00741499">
        <w:rPr>
          <w:b w:val="0"/>
          <w:bCs/>
          <w:color w:val="0F0D29" w:themeColor="text1"/>
        </w:rPr>
        <w:t xml:space="preserve">  - The server calculates toll amounts dynamically based on predefined toll zones and vehicle movement patterns.</w:t>
      </w:r>
    </w:p>
    <w:p w14:paraId="529814A5" w14:textId="77777777" w:rsidR="00741499" w:rsidRPr="00741499" w:rsidRDefault="00741499" w:rsidP="00741499">
      <w:pPr>
        <w:rPr>
          <w:b w:val="0"/>
          <w:bCs/>
          <w:color w:val="0F0D29" w:themeColor="text1"/>
        </w:rPr>
      </w:pPr>
      <w:r w:rsidRPr="00741499">
        <w:rPr>
          <w:b w:val="0"/>
          <w:bCs/>
          <w:color w:val="0F0D29" w:themeColor="text1"/>
        </w:rPr>
        <w:t xml:space="preserve">  - The calculated toll amount is automatically debited from the user's account.</w:t>
      </w:r>
    </w:p>
    <w:p w14:paraId="7D06D80B" w14:textId="77777777" w:rsidR="00741499" w:rsidRDefault="00741499" w:rsidP="00741499">
      <w:pPr>
        <w:rPr>
          <w:color w:val="0F0D29" w:themeColor="text1"/>
        </w:rPr>
      </w:pPr>
    </w:p>
    <w:p w14:paraId="636FB51D" w14:textId="7CEDBDDE" w:rsidR="00741499" w:rsidRPr="00741499" w:rsidRDefault="00741499" w:rsidP="00741499">
      <w:pPr>
        <w:rPr>
          <w:b w:val="0"/>
          <w:bCs/>
          <w:color w:val="0F0D29" w:themeColor="text1"/>
        </w:rPr>
      </w:pPr>
      <w:r w:rsidRPr="00741499">
        <w:rPr>
          <w:b w:val="0"/>
          <w:bCs/>
          <w:color w:val="0F0D29" w:themeColor="text1"/>
        </w:rPr>
        <w:t xml:space="preserve">The </w:t>
      </w:r>
      <w:proofErr w:type="spellStart"/>
      <w:r w:rsidRPr="00741499">
        <w:rPr>
          <w:b w:val="0"/>
          <w:bCs/>
          <w:color w:val="0F0D29" w:themeColor="text1"/>
        </w:rPr>
        <w:t>GPS_</w:t>
      </w:r>
      <w:r>
        <w:rPr>
          <w:b w:val="0"/>
          <w:bCs/>
          <w:color w:val="0F0D29" w:themeColor="text1"/>
        </w:rPr>
        <w:t>T</w:t>
      </w:r>
      <w:r w:rsidRPr="00741499">
        <w:rPr>
          <w:b w:val="0"/>
          <w:bCs/>
          <w:color w:val="0F0D29" w:themeColor="text1"/>
        </w:rPr>
        <w:t>oll</w:t>
      </w:r>
      <w:proofErr w:type="spellEnd"/>
      <w:r w:rsidRPr="00741499">
        <w:rPr>
          <w:b w:val="0"/>
          <w:bCs/>
          <w:color w:val="0F0D29" w:themeColor="text1"/>
        </w:rPr>
        <w:t xml:space="preserve"> application streamlines toll collection by leveraging real-time GPS data and local network communication. By ensuring continuous GPS data transmission through a foreground service, the application remains functional even when closed. The server-side operations, including real-time tracking and dynamic toll calculation, provide a seamless user experience. </w:t>
      </w:r>
    </w:p>
    <w:p w14:paraId="7671DF82" w14:textId="77777777" w:rsidR="00741499" w:rsidRDefault="00741499" w:rsidP="004F4372">
      <w:pPr>
        <w:pStyle w:val="Heading1"/>
        <w:rPr>
          <w:rFonts w:asciiTheme="minorHAnsi" w:hAnsiTheme="minorHAnsi" w:cstheme="minorHAnsi"/>
          <w:sz w:val="28"/>
          <w:szCs w:val="28"/>
        </w:rPr>
      </w:pPr>
    </w:p>
    <w:p w14:paraId="7343D857" w14:textId="4799E84E" w:rsidR="004F4372" w:rsidRDefault="004F4372" w:rsidP="004F4372">
      <w:pPr>
        <w:pStyle w:val="Heading1"/>
        <w:rPr>
          <w:sz w:val="40"/>
          <w:szCs w:val="40"/>
        </w:rPr>
      </w:pPr>
      <w:r>
        <w:rPr>
          <w:sz w:val="40"/>
          <w:szCs w:val="40"/>
        </w:rPr>
        <w:t>FURTHER ADVANCEMENTS:</w:t>
      </w:r>
    </w:p>
    <w:p w14:paraId="2DE3707B" w14:textId="77777777" w:rsidR="004F4372" w:rsidRPr="004F4372" w:rsidRDefault="004F4372" w:rsidP="004F4372">
      <w:pPr>
        <w:spacing w:before="100" w:beforeAutospacing="1" w:after="100" w:afterAutospacing="1" w:line="240" w:lineRule="auto"/>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4372">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further enhance the GPS Toll-based System Simulation project, the following advancements can be considered:</w:t>
      </w:r>
    </w:p>
    <w:p w14:paraId="169CF5F7" w14:textId="77777777" w:rsidR="004F4372" w:rsidRPr="004F4372" w:rsidRDefault="004F4372" w:rsidP="004F4372">
      <w:pPr>
        <w:numPr>
          <w:ilvl w:val="0"/>
          <w:numId w:val="13"/>
        </w:numPr>
        <w:spacing w:before="100" w:beforeAutospacing="1" w:after="100" w:afterAutospacing="1" w:line="240" w:lineRule="auto"/>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4372">
        <w:rPr>
          <w:rFonts w:eastAsia="Times New Roman" w:cstheme="minorHAnsi"/>
          <w:i/>
          <w:iCs/>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Enhanced User Interface</w:t>
      </w:r>
      <w:r w:rsidRPr="004F4372">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Developing a more user-friendly interface for better interaction with the simulation and visualization tools.</w:t>
      </w:r>
    </w:p>
    <w:p w14:paraId="1E94BF1A" w14:textId="77777777" w:rsidR="004F4372" w:rsidRPr="004F4372" w:rsidRDefault="004F4372" w:rsidP="004F4372">
      <w:pPr>
        <w:numPr>
          <w:ilvl w:val="0"/>
          <w:numId w:val="13"/>
        </w:numPr>
        <w:spacing w:before="100" w:beforeAutospacing="1" w:after="100" w:afterAutospacing="1" w:line="240" w:lineRule="auto"/>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4372">
        <w:rPr>
          <w:rFonts w:eastAsia="Times New Roman" w:cstheme="minorHAnsi"/>
          <w:i/>
          <w:iCs/>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Scalability Improvements:</w:t>
      </w:r>
      <w:r w:rsidRPr="004F4372">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Optimizing the system to handle larger volumes of vehicles and transactions more efficiently.</w:t>
      </w:r>
    </w:p>
    <w:p w14:paraId="4B740F07" w14:textId="77777777" w:rsidR="004F4372" w:rsidRPr="004F4372" w:rsidRDefault="004F4372" w:rsidP="004F4372">
      <w:pPr>
        <w:numPr>
          <w:ilvl w:val="0"/>
          <w:numId w:val="13"/>
        </w:numPr>
        <w:spacing w:before="100" w:beforeAutospacing="1" w:after="100" w:afterAutospacing="1" w:line="240" w:lineRule="auto"/>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4372">
        <w:rPr>
          <w:rFonts w:eastAsia="Times New Roman" w:cstheme="minorHAnsi"/>
          <w:i/>
          <w:iCs/>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Advanced Analytics: </w:t>
      </w:r>
      <w:r w:rsidRPr="004F4372">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Implementing advanced analytics to provide deeper insights into toll system performance and user </w:t>
      </w:r>
      <w:proofErr w:type="spellStart"/>
      <w:r w:rsidRPr="004F4372">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behavior</w:t>
      </w:r>
      <w:proofErr w:type="spellEnd"/>
      <w:r w:rsidRPr="004F4372">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E715D6E" w14:textId="77777777" w:rsidR="004F4372" w:rsidRPr="004F4372" w:rsidRDefault="004F4372" w:rsidP="004F4372">
      <w:pPr>
        <w:numPr>
          <w:ilvl w:val="0"/>
          <w:numId w:val="13"/>
        </w:numPr>
        <w:spacing w:before="100" w:beforeAutospacing="1" w:after="100" w:afterAutospacing="1" w:line="240" w:lineRule="auto"/>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4372">
        <w:rPr>
          <w:rFonts w:eastAsia="Times New Roman" w:cstheme="minorHAnsi"/>
          <w:i/>
          <w:iCs/>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Mobile App Development:</w:t>
      </w:r>
      <w:r w:rsidRPr="004F4372">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Creating a mobile app to allow users to query toll information, make payments, and receive real-time updates on their journeys.</w:t>
      </w:r>
    </w:p>
    <w:p w14:paraId="1E1A0F4B" w14:textId="77777777" w:rsidR="004F4372" w:rsidRPr="004F4372" w:rsidRDefault="004F4372" w:rsidP="004F4372">
      <w:pPr>
        <w:numPr>
          <w:ilvl w:val="0"/>
          <w:numId w:val="13"/>
        </w:numPr>
        <w:spacing w:before="100" w:beforeAutospacing="1" w:after="100" w:afterAutospacing="1" w:line="240" w:lineRule="auto"/>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4372">
        <w:rPr>
          <w:rFonts w:eastAsia="Times New Roman" w:cstheme="minorHAnsi"/>
          <w:i/>
          <w:iCs/>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Security Enhancements:</w:t>
      </w:r>
      <w:r w:rsidRPr="004F4372">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Strengthening security measures to protect user data and ensure the privacy and integrity of transactions.</w:t>
      </w:r>
    </w:p>
    <w:p w14:paraId="68C96AEA" w14:textId="77777777" w:rsidR="004F4372" w:rsidRDefault="004F4372" w:rsidP="004F4372">
      <w:pPr>
        <w:numPr>
          <w:ilvl w:val="0"/>
          <w:numId w:val="13"/>
        </w:numPr>
        <w:spacing w:before="100" w:beforeAutospacing="1" w:after="100" w:afterAutospacing="1" w:line="240" w:lineRule="auto"/>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4372">
        <w:rPr>
          <w:rFonts w:eastAsia="Times New Roman" w:cstheme="minorHAnsi"/>
          <w:i/>
          <w:iCs/>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Integration with Existing Toll Systems:</w:t>
      </w:r>
      <w:r w:rsidRPr="004F4372">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Exploring ways to integrate the simulation with existing toll collection systems for real-world application and testing.</w:t>
      </w:r>
    </w:p>
    <w:p w14:paraId="0F0F84CF" w14:textId="77777777" w:rsidR="004F4372" w:rsidRDefault="004F4372" w:rsidP="004F4372">
      <w:pPr>
        <w:spacing w:before="100" w:beforeAutospacing="1" w:after="100" w:afterAutospacing="1" w:line="240" w:lineRule="auto"/>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E9CFC9" w14:textId="77777777" w:rsidR="004F4372" w:rsidRDefault="004F4372" w:rsidP="004F4372">
      <w:pPr>
        <w:spacing w:before="100" w:beforeAutospacing="1" w:after="100" w:afterAutospacing="1" w:line="240" w:lineRule="auto"/>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6AC3CE" w14:textId="77777777" w:rsidR="004F4372" w:rsidRDefault="004F4372" w:rsidP="004F4372">
      <w:pPr>
        <w:spacing w:before="100" w:beforeAutospacing="1" w:after="100" w:afterAutospacing="1" w:line="240" w:lineRule="auto"/>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F68E8D" w14:textId="77777777" w:rsidR="004F4372" w:rsidRDefault="004F4372" w:rsidP="004F4372">
      <w:pPr>
        <w:spacing w:before="100" w:beforeAutospacing="1" w:after="100" w:afterAutospacing="1" w:line="240" w:lineRule="auto"/>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C79EFF" w14:textId="77777777" w:rsidR="004F4372" w:rsidRDefault="004F4372" w:rsidP="004F4372">
      <w:pPr>
        <w:spacing w:before="100" w:beforeAutospacing="1" w:after="100" w:afterAutospacing="1" w:line="240" w:lineRule="auto"/>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7B5758" w14:textId="77777777" w:rsidR="004F4372" w:rsidRDefault="004F4372" w:rsidP="004F4372">
      <w:pPr>
        <w:spacing w:before="100" w:beforeAutospacing="1" w:after="100" w:afterAutospacing="1" w:line="240" w:lineRule="auto"/>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A16CFF" w14:textId="77777777" w:rsidR="004F4372" w:rsidRDefault="004F4372" w:rsidP="004F4372">
      <w:pPr>
        <w:spacing w:before="100" w:beforeAutospacing="1" w:after="100" w:afterAutospacing="1" w:line="240" w:lineRule="auto"/>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0858A7C" w14:textId="77777777" w:rsidR="004F4372" w:rsidRDefault="004F4372" w:rsidP="004F4372">
      <w:pPr>
        <w:spacing w:before="100" w:beforeAutospacing="1" w:after="100" w:afterAutospacing="1" w:line="240" w:lineRule="auto"/>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198604" w14:textId="4D1C2C70" w:rsidR="004F4372" w:rsidRDefault="002427E3" w:rsidP="002427E3">
      <w:pPr>
        <w:pStyle w:val="Heading1"/>
        <w:rPr>
          <w:szCs w:val="52"/>
        </w:rPr>
      </w:pPr>
      <w:r>
        <w:rPr>
          <w:szCs w:val="52"/>
        </w:rPr>
        <w:lastRenderedPageBreak/>
        <w:t xml:space="preserve">         </w:t>
      </w:r>
      <w:r w:rsidR="004F4372">
        <w:rPr>
          <w:szCs w:val="52"/>
        </w:rPr>
        <w:t>EXECUTION AND TIMELINE</w:t>
      </w:r>
    </w:p>
    <w:p w14:paraId="4A43DB1F" w14:textId="5FE59DCE" w:rsidR="004D18C1" w:rsidRPr="004D18C1" w:rsidRDefault="004D18C1" w:rsidP="009C5B32">
      <w:pPr>
        <w:pStyle w:val="Heading1"/>
        <w:jc w:val="both"/>
        <w:rPr>
          <w:rFonts w:asciiTheme="minorHAnsi" w:hAnsiTheme="minorHAnsi" w:cstheme="minorHAnsi"/>
          <w:b w:val="0"/>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D18C1">
        <w:rPr>
          <w:rFonts w:asciiTheme="minorHAnsi" w:hAnsiTheme="minorHAnsi" w:cstheme="minorHAnsi"/>
          <w:b w:val="0"/>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GPS Toll-based System Simulation project was executed in several phases, with clearly defined tasks and roles assigned to each team member. This section outlines the timeline of the project and details the contributions of each team member.</w:t>
      </w:r>
    </w:p>
    <w:p w14:paraId="64FE82A0" w14:textId="53468823" w:rsidR="004D18C1" w:rsidRDefault="004D18C1" w:rsidP="004D18C1">
      <w:pPr>
        <w:pStyle w:val="Heading1"/>
        <w:rPr>
          <w:sz w:val="40"/>
          <w:szCs w:val="40"/>
        </w:rPr>
      </w:pPr>
      <w:r>
        <w:rPr>
          <w:sz w:val="40"/>
          <w:szCs w:val="40"/>
        </w:rPr>
        <w:t>PROJECT TIMELINE:</w:t>
      </w:r>
    </w:p>
    <w:p w14:paraId="2C2C11E2" w14:textId="0D9C56BC" w:rsidR="004D18C1" w:rsidRPr="004D18C1" w:rsidRDefault="004D18C1" w:rsidP="004D18C1">
      <w:pPr>
        <w:spacing w:before="100" w:beforeAutospacing="1" w:after="100" w:afterAutospacing="1" w:line="240" w:lineRule="auto"/>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D18C1">
        <w:rPr>
          <w:rFonts w:eastAsia="Times New Roman" w:cstheme="minorHAnsi"/>
          <w:color w:val="0F0D29" w:themeColor="text1"/>
          <w:sz w:val="32"/>
          <w:szCs w:val="32"/>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Phase 1:</w:t>
      </w:r>
      <w:r w:rsidRPr="004D18C1">
        <w:rPr>
          <w:rFonts w:eastAsia="Times New Roman" w:cstheme="minorHAnsi"/>
          <w:b w:val="0"/>
          <w:bCs/>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D18C1">
        <w:rPr>
          <w:rFonts w:eastAsia="Times New Roman" w:cstheme="minorHAnsi"/>
          <w:b w:val="0"/>
          <w:bCs/>
          <w:i/>
          <w:iCs/>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Planning and Research</w:t>
      </w:r>
      <w:r w:rsidRPr="004D18C1">
        <w:rPr>
          <w:rFonts w:eastAsia="Times New Roman" w:cstheme="minorHAnsi"/>
          <w:b w:val="0"/>
          <w:bCs/>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1B6C5FF" w14:textId="77777777" w:rsidR="004D18C1" w:rsidRPr="004D18C1" w:rsidRDefault="004D18C1" w:rsidP="004D18C1">
      <w:pPr>
        <w:numPr>
          <w:ilvl w:val="0"/>
          <w:numId w:val="14"/>
        </w:numPr>
        <w:spacing w:before="100" w:beforeAutospacing="1" w:after="100" w:afterAutospacing="1" w:line="240" w:lineRule="auto"/>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D18C1">
        <w:rPr>
          <w:rFonts w:eastAsia="Times New Roman" w:cstheme="minorHAnsi"/>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Objective:</w:t>
      </w:r>
      <w:r w:rsidRPr="004D18C1">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Define the project scope, objectives, and methodologies.</w:t>
      </w:r>
    </w:p>
    <w:p w14:paraId="4BD698A2" w14:textId="77777777" w:rsidR="004D18C1" w:rsidRPr="004D18C1" w:rsidRDefault="004D18C1" w:rsidP="004D18C1">
      <w:pPr>
        <w:numPr>
          <w:ilvl w:val="0"/>
          <w:numId w:val="14"/>
        </w:numPr>
        <w:spacing w:before="100" w:beforeAutospacing="1" w:after="100" w:afterAutospacing="1" w:line="240" w:lineRule="auto"/>
        <w:rPr>
          <w:rFonts w:eastAsia="Times New Roman" w:cstheme="minorHAnsi"/>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D18C1">
        <w:rPr>
          <w:rFonts w:eastAsia="Times New Roman" w:cstheme="minorHAnsi"/>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Tasks:</w:t>
      </w:r>
    </w:p>
    <w:p w14:paraId="02AA6642" w14:textId="7D095392" w:rsidR="004D18C1" w:rsidRPr="004D18C1" w:rsidRDefault="004D18C1" w:rsidP="004D18C1">
      <w:pPr>
        <w:numPr>
          <w:ilvl w:val="1"/>
          <w:numId w:val="14"/>
        </w:numPr>
        <w:spacing w:before="100" w:beforeAutospacing="1" w:after="100" w:afterAutospacing="1" w:line="240" w:lineRule="auto"/>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D18C1">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Conduct a literature review and research on GPS-based toll systems.</w:t>
      </w:r>
    </w:p>
    <w:p w14:paraId="5E219890" w14:textId="77777777" w:rsidR="004D18C1" w:rsidRPr="004D18C1" w:rsidRDefault="004D18C1" w:rsidP="004D18C1">
      <w:pPr>
        <w:numPr>
          <w:ilvl w:val="1"/>
          <w:numId w:val="14"/>
        </w:numPr>
        <w:spacing w:before="100" w:beforeAutospacing="1" w:after="100" w:afterAutospacing="1" w:line="240" w:lineRule="auto"/>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D18C1">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Define project goals and objectives.</w:t>
      </w:r>
    </w:p>
    <w:p w14:paraId="49E6BB0F" w14:textId="77777777" w:rsidR="004D18C1" w:rsidRPr="004D18C1" w:rsidRDefault="004D18C1" w:rsidP="004D18C1">
      <w:pPr>
        <w:numPr>
          <w:ilvl w:val="1"/>
          <w:numId w:val="14"/>
        </w:numPr>
        <w:spacing w:before="100" w:beforeAutospacing="1" w:after="100" w:afterAutospacing="1" w:line="240" w:lineRule="auto"/>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D18C1">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Outline the project methodology and identify required tools and technologies.</w:t>
      </w:r>
    </w:p>
    <w:p w14:paraId="01F7679E" w14:textId="2D61A4E5" w:rsidR="004D18C1" w:rsidRPr="004D18C1" w:rsidRDefault="004D18C1" w:rsidP="004D18C1">
      <w:pPr>
        <w:spacing w:before="100" w:beforeAutospacing="1" w:after="100" w:afterAutospacing="1" w:line="240" w:lineRule="auto"/>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D18C1">
        <w:rPr>
          <w:rFonts w:eastAsia="Times New Roman" w:cstheme="minorHAnsi"/>
          <w:color w:val="0F0D29" w:themeColor="text1"/>
          <w:sz w:val="32"/>
          <w:szCs w:val="32"/>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Phase 2:</w:t>
      </w:r>
      <w:r w:rsidRPr="004D18C1">
        <w:rPr>
          <w:rFonts w:eastAsia="Times New Roman" w:cstheme="minorHAnsi"/>
          <w:b w:val="0"/>
          <w:bCs/>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D18C1">
        <w:rPr>
          <w:rFonts w:eastAsia="Times New Roman" w:cstheme="minorHAnsi"/>
          <w:b w:val="0"/>
          <w:bCs/>
          <w:i/>
          <w:iCs/>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Design and Setup </w:t>
      </w:r>
    </w:p>
    <w:p w14:paraId="0B4EBCD1" w14:textId="77777777" w:rsidR="004D18C1" w:rsidRPr="004D18C1" w:rsidRDefault="004D18C1" w:rsidP="004D18C1">
      <w:pPr>
        <w:numPr>
          <w:ilvl w:val="0"/>
          <w:numId w:val="15"/>
        </w:numPr>
        <w:spacing w:before="100" w:beforeAutospacing="1" w:after="100" w:afterAutospacing="1" w:line="240" w:lineRule="auto"/>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D18C1">
        <w:rPr>
          <w:rFonts w:eastAsia="Times New Roman" w:cstheme="minorHAnsi"/>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Objective:</w:t>
      </w:r>
      <w:r w:rsidRPr="004D18C1">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Design the system architecture and set up the development environment.</w:t>
      </w:r>
    </w:p>
    <w:p w14:paraId="66AE5C0B" w14:textId="77777777" w:rsidR="004D18C1" w:rsidRPr="004D18C1" w:rsidRDefault="004D18C1" w:rsidP="004D18C1">
      <w:pPr>
        <w:numPr>
          <w:ilvl w:val="0"/>
          <w:numId w:val="15"/>
        </w:numPr>
        <w:spacing w:before="100" w:beforeAutospacing="1" w:after="100" w:afterAutospacing="1" w:line="240" w:lineRule="auto"/>
        <w:rPr>
          <w:rFonts w:eastAsia="Times New Roman" w:cstheme="minorHAnsi"/>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D18C1">
        <w:rPr>
          <w:rFonts w:eastAsia="Times New Roman" w:cstheme="minorHAnsi"/>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Tasks:</w:t>
      </w:r>
    </w:p>
    <w:p w14:paraId="4A0DF2B8" w14:textId="77777777" w:rsidR="004D18C1" w:rsidRPr="004D18C1" w:rsidRDefault="004D18C1" w:rsidP="004D18C1">
      <w:pPr>
        <w:numPr>
          <w:ilvl w:val="1"/>
          <w:numId w:val="15"/>
        </w:numPr>
        <w:spacing w:before="100" w:beforeAutospacing="1" w:after="100" w:afterAutospacing="1" w:line="240" w:lineRule="auto"/>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D18C1">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Design the overall system architecture and data flow.</w:t>
      </w:r>
    </w:p>
    <w:p w14:paraId="14255A82" w14:textId="77777777" w:rsidR="004D18C1" w:rsidRPr="004D18C1" w:rsidRDefault="004D18C1" w:rsidP="004D18C1">
      <w:pPr>
        <w:numPr>
          <w:ilvl w:val="1"/>
          <w:numId w:val="15"/>
        </w:numPr>
        <w:spacing w:before="100" w:beforeAutospacing="1" w:after="100" w:afterAutospacing="1" w:line="240" w:lineRule="auto"/>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D18C1">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 up the development environment and install necessary libraries and frameworks.</w:t>
      </w:r>
    </w:p>
    <w:p w14:paraId="780DE2A6" w14:textId="77777777" w:rsidR="004D18C1" w:rsidRDefault="004D18C1" w:rsidP="004D18C1">
      <w:pPr>
        <w:numPr>
          <w:ilvl w:val="1"/>
          <w:numId w:val="15"/>
        </w:numPr>
        <w:spacing w:before="100" w:beforeAutospacing="1" w:after="100" w:afterAutospacing="1" w:line="240" w:lineRule="auto"/>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D18C1">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Define toll zones and routes using geospatial data.</w:t>
      </w:r>
    </w:p>
    <w:p w14:paraId="3EB67CE2" w14:textId="5DD2DB7B" w:rsidR="004D18C1" w:rsidRPr="004D18C1" w:rsidRDefault="004D18C1" w:rsidP="004D18C1">
      <w:pPr>
        <w:spacing w:before="100" w:beforeAutospacing="1" w:after="100" w:afterAutospacing="1" w:line="240" w:lineRule="auto"/>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D18C1">
        <w:rPr>
          <w:rFonts w:eastAsia="Times New Roman" w:cstheme="minorHAnsi"/>
          <w:color w:val="0F0D29" w:themeColor="text1"/>
          <w:sz w:val="32"/>
          <w:szCs w:val="32"/>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Phase 3:</w:t>
      </w:r>
      <w:r w:rsidRPr="004D18C1">
        <w:rPr>
          <w:rFonts w:eastAsia="Times New Roman" w:cstheme="minorHAnsi"/>
          <w:b w:val="0"/>
          <w:bCs/>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D18C1">
        <w:rPr>
          <w:rFonts w:eastAsia="Times New Roman" w:cstheme="minorHAnsi"/>
          <w:b w:val="0"/>
          <w:bCs/>
          <w:i/>
          <w:iCs/>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Development </w:t>
      </w:r>
    </w:p>
    <w:p w14:paraId="79E1BBD8" w14:textId="5799662A" w:rsidR="004D18C1" w:rsidRPr="004D18C1" w:rsidRDefault="004D18C1" w:rsidP="004D18C1">
      <w:pPr>
        <w:numPr>
          <w:ilvl w:val="0"/>
          <w:numId w:val="16"/>
        </w:numPr>
        <w:spacing w:before="100" w:beforeAutospacing="1" w:after="100" w:afterAutospacing="1" w:line="240" w:lineRule="auto"/>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D18C1">
        <w:rPr>
          <w:rFonts w:eastAsia="Times New Roman" w:cstheme="minorHAnsi"/>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Objective:</w:t>
      </w:r>
      <w:r w:rsidRPr="004D18C1">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Develop the core components of the simulation</w:t>
      </w:r>
      <w:r w:rsidR="00EE454C">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3F05430" w14:textId="77777777" w:rsidR="004D18C1" w:rsidRPr="004D18C1" w:rsidRDefault="004D18C1" w:rsidP="004D18C1">
      <w:pPr>
        <w:numPr>
          <w:ilvl w:val="0"/>
          <w:numId w:val="16"/>
        </w:numPr>
        <w:spacing w:before="100" w:beforeAutospacing="1" w:after="100" w:afterAutospacing="1" w:line="240" w:lineRule="auto"/>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D18C1">
        <w:rPr>
          <w:rFonts w:eastAsia="Times New Roman" w:cstheme="minorHAnsi"/>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Tasks</w:t>
      </w:r>
      <w:r w:rsidRPr="004D18C1">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5DAA60F" w14:textId="77777777" w:rsidR="004D18C1" w:rsidRPr="004D18C1" w:rsidRDefault="004D18C1" w:rsidP="004D18C1">
      <w:pPr>
        <w:numPr>
          <w:ilvl w:val="1"/>
          <w:numId w:val="16"/>
        </w:numPr>
        <w:spacing w:before="100" w:beforeAutospacing="1" w:after="100" w:afterAutospacing="1" w:line="240" w:lineRule="auto"/>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D18C1">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Implement vehicle movement simulation using </w:t>
      </w:r>
      <w:proofErr w:type="spellStart"/>
      <w:r w:rsidRPr="004D18C1">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SimPy</w:t>
      </w:r>
      <w:proofErr w:type="spellEnd"/>
      <w:r w:rsidRPr="004D18C1">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0214127" w14:textId="77777777" w:rsidR="004D18C1" w:rsidRPr="004D18C1" w:rsidRDefault="004D18C1" w:rsidP="004D18C1">
      <w:pPr>
        <w:numPr>
          <w:ilvl w:val="1"/>
          <w:numId w:val="16"/>
        </w:numPr>
        <w:spacing w:before="100" w:beforeAutospacing="1" w:after="100" w:afterAutospacing="1" w:line="240" w:lineRule="auto"/>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D18C1">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Develop toll zone detection and distance calculation algorithms.</w:t>
      </w:r>
    </w:p>
    <w:p w14:paraId="16CD3562" w14:textId="77777777" w:rsidR="004D18C1" w:rsidRPr="004D18C1" w:rsidRDefault="004D18C1" w:rsidP="004D18C1">
      <w:pPr>
        <w:numPr>
          <w:ilvl w:val="1"/>
          <w:numId w:val="16"/>
        </w:numPr>
        <w:spacing w:before="100" w:beforeAutospacing="1" w:after="100" w:afterAutospacing="1" w:line="240" w:lineRule="auto"/>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D18C1">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toll calculation and payment simulation modules.</w:t>
      </w:r>
    </w:p>
    <w:p w14:paraId="5985BDA1" w14:textId="77777777" w:rsidR="004D18C1" w:rsidRPr="004D18C1" w:rsidRDefault="004D18C1" w:rsidP="004D18C1">
      <w:pPr>
        <w:numPr>
          <w:ilvl w:val="1"/>
          <w:numId w:val="16"/>
        </w:numPr>
        <w:spacing w:before="100" w:beforeAutospacing="1" w:after="100" w:afterAutospacing="1" w:line="240" w:lineRule="auto"/>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D18C1">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Integrate all components and ensure seamless operation.</w:t>
      </w:r>
    </w:p>
    <w:p w14:paraId="7F89BA22" w14:textId="7039447B" w:rsidR="00EE454C" w:rsidRPr="00EE454C" w:rsidRDefault="00EE454C" w:rsidP="00EE454C">
      <w:pPr>
        <w:spacing w:before="100" w:beforeAutospacing="1" w:after="100" w:afterAutospacing="1" w:line="240" w:lineRule="auto"/>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E454C">
        <w:rPr>
          <w:rFonts w:eastAsia="Times New Roman" w:cstheme="minorHAnsi"/>
          <w:bCs/>
          <w:color w:val="0F0D29" w:themeColor="text1"/>
          <w:sz w:val="32"/>
          <w:szCs w:val="32"/>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Phase </w:t>
      </w:r>
      <w:r>
        <w:rPr>
          <w:rFonts w:eastAsia="Times New Roman" w:cstheme="minorHAnsi"/>
          <w:bCs/>
          <w:color w:val="0F0D29" w:themeColor="text1"/>
          <w:sz w:val="32"/>
          <w:szCs w:val="32"/>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EE454C">
        <w:rPr>
          <w:rFonts w:eastAsia="Times New Roman" w:cstheme="minorHAnsi"/>
          <w:bCs/>
          <w:color w:val="0F0D29" w:themeColor="text1"/>
          <w:sz w:val="32"/>
          <w:szCs w:val="32"/>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EE454C">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E454C">
        <w:rPr>
          <w:rFonts w:eastAsia="Times New Roman" w:cstheme="minorHAnsi"/>
          <w:b w:val="0"/>
          <w:i/>
          <w:iCs/>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Visualization and Reporting</w:t>
      </w:r>
      <w:r w:rsidRPr="00EE454C">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1B69460" w14:textId="77777777" w:rsidR="00EE454C" w:rsidRPr="00EE454C" w:rsidRDefault="00EE454C" w:rsidP="00EE454C">
      <w:pPr>
        <w:numPr>
          <w:ilvl w:val="0"/>
          <w:numId w:val="17"/>
        </w:numPr>
        <w:spacing w:before="100" w:beforeAutospacing="1" w:after="100" w:afterAutospacing="1" w:line="240" w:lineRule="auto"/>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E454C">
        <w:rPr>
          <w:rFonts w:eastAsia="Times New Roman" w:cstheme="minorHAnsi"/>
          <w:bCs/>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Objective:</w:t>
      </w:r>
      <w:r w:rsidRPr="00EE454C">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Develop visualization tools and prepare the final project report.</w:t>
      </w:r>
    </w:p>
    <w:p w14:paraId="3467019D" w14:textId="77777777" w:rsidR="00EE454C" w:rsidRPr="00EE454C" w:rsidRDefault="00EE454C" w:rsidP="00EE454C">
      <w:pPr>
        <w:numPr>
          <w:ilvl w:val="0"/>
          <w:numId w:val="17"/>
        </w:numPr>
        <w:spacing w:before="100" w:beforeAutospacing="1" w:after="100" w:afterAutospacing="1" w:line="240" w:lineRule="auto"/>
        <w:rPr>
          <w:rFonts w:eastAsia="Times New Roman" w:cstheme="minorHAnsi"/>
          <w:bCs/>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E454C">
        <w:rPr>
          <w:rFonts w:eastAsia="Times New Roman" w:cstheme="minorHAnsi"/>
          <w:bCs/>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Tasks:</w:t>
      </w:r>
    </w:p>
    <w:p w14:paraId="6EB5BC99" w14:textId="77777777" w:rsidR="00EE454C" w:rsidRPr="00EE454C" w:rsidRDefault="00EE454C" w:rsidP="00EE454C">
      <w:pPr>
        <w:numPr>
          <w:ilvl w:val="1"/>
          <w:numId w:val="17"/>
        </w:numPr>
        <w:spacing w:before="100" w:beforeAutospacing="1" w:after="100" w:afterAutospacing="1" w:line="240" w:lineRule="auto"/>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E454C">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 visualization tools using Matplotlib and Folium.</w:t>
      </w:r>
    </w:p>
    <w:p w14:paraId="4D112E3F" w14:textId="77777777" w:rsidR="00EE454C" w:rsidRPr="00EE454C" w:rsidRDefault="00EE454C" w:rsidP="00EE454C">
      <w:pPr>
        <w:numPr>
          <w:ilvl w:val="1"/>
          <w:numId w:val="17"/>
        </w:numPr>
        <w:spacing w:before="100" w:beforeAutospacing="1" w:after="100" w:afterAutospacing="1" w:line="240" w:lineRule="auto"/>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E454C">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Generate visual outputs such as maps and plots.</w:t>
      </w:r>
    </w:p>
    <w:p w14:paraId="2727F9AF" w14:textId="77777777" w:rsidR="00EE454C" w:rsidRDefault="00EE454C" w:rsidP="00EE454C">
      <w:pPr>
        <w:numPr>
          <w:ilvl w:val="1"/>
          <w:numId w:val="17"/>
        </w:numPr>
        <w:spacing w:before="100" w:beforeAutospacing="1" w:after="100" w:afterAutospacing="1" w:line="240" w:lineRule="auto"/>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E454C">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Compile the final project report, including methodology, results, and future work.</w:t>
      </w:r>
    </w:p>
    <w:p w14:paraId="2107FE78" w14:textId="6357CED3" w:rsidR="00EE454C" w:rsidRDefault="00EE454C" w:rsidP="00EE454C">
      <w:pPr>
        <w:pStyle w:val="Heading1"/>
        <w:rPr>
          <w:sz w:val="40"/>
          <w:szCs w:val="40"/>
        </w:rPr>
      </w:pPr>
      <w:r>
        <w:rPr>
          <w:sz w:val="40"/>
          <w:szCs w:val="40"/>
        </w:rPr>
        <w:t>TEAM ROLES AND RESPONSIBILITIES:</w:t>
      </w:r>
    </w:p>
    <w:p w14:paraId="1DF63073" w14:textId="119206DB" w:rsidR="00EE454C" w:rsidRPr="00EE454C" w:rsidRDefault="00EE454C" w:rsidP="00EE454C">
      <w:pPr>
        <w:pStyle w:val="Heading1"/>
        <w:rPr>
          <w:rFonts w:asciiTheme="minorHAnsi" w:hAnsiTheme="minorHAnsi" w:cstheme="minorHAnsi"/>
          <w:sz w:val="40"/>
          <w:szCs w:val="40"/>
        </w:rPr>
      </w:pPr>
      <w:r w:rsidRPr="00EE454C">
        <w:rPr>
          <w:rFonts w:asciiTheme="minorHAnsi" w:hAnsiTheme="minorHAnsi" w:cstheme="minorHAnsi"/>
          <w:b w:val="0"/>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project was completed by a team of five members, each contributing their expertise to different aspects of the project</w:t>
      </w:r>
      <w:r w:rsidRPr="00EE454C">
        <w:rPr>
          <w:rFonts w:asciiTheme="minorHAnsi" w:hAnsiTheme="minorHAnsi" w:cstheme="minorHAnsi"/>
          <w:sz w:val="28"/>
          <w:szCs w:val="28"/>
        </w:rPr>
        <w:t>:</w:t>
      </w:r>
    </w:p>
    <w:p w14:paraId="6DEC65BD" w14:textId="1996797F" w:rsidR="00EE454C" w:rsidRDefault="00EE454C" w:rsidP="00EE454C">
      <w:pPr>
        <w:pStyle w:val="ListParagraph"/>
        <w:numPr>
          <w:ilvl w:val="0"/>
          <w:numId w:val="18"/>
        </w:numPr>
        <w:spacing w:before="100" w:beforeAutospacing="1" w:after="100" w:afterAutospacing="1" w:line="240" w:lineRule="auto"/>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E454C">
        <w:rPr>
          <w:rFonts w:eastAsia="Times New Roman" w:cstheme="minorHAnsi"/>
          <w:bCs/>
          <w:color w:val="0F0D29" w:themeColor="text1"/>
          <w:sz w:val="32"/>
          <w:szCs w:val="32"/>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ASWIN</w:t>
      </w:r>
      <w:r>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E454C">
        <w:rPr>
          <w:rFonts w:eastAsia="Times New Roman" w:cstheme="minorHAnsi"/>
          <w:b w:val="0"/>
          <w:i/>
          <w:iCs/>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r>
        <w:rPr>
          <w:rFonts w:eastAsia="Times New Roman" w:cstheme="minorHAnsi"/>
          <w:b w:val="0"/>
          <w:i/>
          <w:iCs/>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roject manager and app developer</w:t>
      </w:r>
      <w:r>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Coordinated the project and developed the GPS app </w:t>
      </w:r>
      <w:r w:rsidR="001D0AA5">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which</w:t>
      </w:r>
      <w:r>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allows live location tracking.</w:t>
      </w:r>
    </w:p>
    <w:p w14:paraId="26B8756E" w14:textId="77777777" w:rsidR="009249DA" w:rsidRDefault="009249DA" w:rsidP="009249DA">
      <w:pPr>
        <w:pStyle w:val="ListParagraph"/>
        <w:spacing w:before="100" w:beforeAutospacing="1" w:after="100" w:afterAutospacing="1" w:line="240" w:lineRule="auto"/>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E9C26D" w14:textId="3D38BB62" w:rsidR="009249DA" w:rsidRPr="009249DA" w:rsidRDefault="00EE454C" w:rsidP="009249DA">
      <w:pPr>
        <w:pStyle w:val="ListParagraph"/>
        <w:numPr>
          <w:ilvl w:val="0"/>
          <w:numId w:val="18"/>
        </w:numPr>
        <w:spacing w:before="100" w:beforeAutospacing="1" w:after="100" w:afterAutospacing="1" w:line="240" w:lineRule="auto"/>
        <w:rPr>
          <w:rFonts w:eastAsia="Times New Roman" w:cstheme="minorHAnsi"/>
          <w:b w:val="0"/>
          <w:i/>
          <w:iCs/>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theme="minorHAnsi"/>
          <w:bCs/>
          <w:color w:val="0F0D29" w:themeColor="text1"/>
          <w:sz w:val="32"/>
          <w:szCs w:val="32"/>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ATHIKA </w:t>
      </w:r>
      <w:r w:rsidRPr="00EE454C">
        <w:rPr>
          <w:rFonts w:eastAsia="Times New Roman" w:cstheme="minorHAnsi"/>
          <w:b w:val="0"/>
          <w:i/>
          <w:iCs/>
          <w:color w:val="0F0D29" w:themeColor="text1"/>
          <w:sz w:val="32"/>
          <w:szCs w:val="32"/>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EE454C">
        <w:rPr>
          <w:rFonts w:eastAsia="Times New Roman" w:cstheme="minorHAnsi"/>
          <w:b w:val="0"/>
          <w:i/>
          <w:iCs/>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analyst</w:t>
      </w:r>
      <w:r w:rsidRPr="00EE454C">
        <w:rPr>
          <w:rFonts w:eastAsia="Times New Roman" w:cstheme="minorHAnsi"/>
          <w:b w:val="0"/>
          <w:i/>
          <w:iCs/>
          <w:color w:val="0F0D29" w:themeColor="text1"/>
          <w:sz w:val="32"/>
          <w:szCs w:val="32"/>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eastAsia="Times New Roman" w:cstheme="minorHAnsi"/>
          <w:b w:val="0"/>
          <w:i/>
          <w:iCs/>
          <w:color w:val="0F0D29" w:themeColor="text1"/>
          <w:sz w:val="32"/>
          <w:szCs w:val="32"/>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249DA">
        <w:rPr>
          <w:rFonts w:eastAsia="Times New Roman" w:cstheme="minorHAnsi"/>
          <w:b w:val="0"/>
          <w:i/>
          <w:iCs/>
          <w:color w:val="0F0D29" w:themeColor="text1"/>
          <w:sz w:val="32"/>
          <w:szCs w:val="32"/>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eastAsia="Times New Roman" w:cstheme="minorHAnsi"/>
          <w:b w:val="0"/>
          <w:i/>
          <w:iCs/>
          <w:color w:val="0F0D29" w:themeColor="text1"/>
          <w:sz w:val="32"/>
          <w:szCs w:val="32"/>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E454C">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Compiled the reports from each simulation and allowed for both user and admin side report generation.</w:t>
      </w:r>
    </w:p>
    <w:p w14:paraId="6A665AEB" w14:textId="77777777" w:rsidR="009249DA" w:rsidRPr="009249DA" w:rsidRDefault="009249DA" w:rsidP="009249DA">
      <w:pPr>
        <w:pStyle w:val="ListParagraph"/>
        <w:rPr>
          <w:rFonts w:eastAsia="Times New Roman" w:cstheme="minorHAnsi"/>
          <w:b w:val="0"/>
          <w:i/>
          <w:iCs/>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379EEA" w14:textId="77777777" w:rsidR="009249DA" w:rsidRPr="009249DA" w:rsidRDefault="009249DA" w:rsidP="009249DA">
      <w:pPr>
        <w:pStyle w:val="ListParagraph"/>
        <w:numPr>
          <w:ilvl w:val="0"/>
          <w:numId w:val="18"/>
        </w:numPr>
        <w:spacing w:before="100" w:beforeAutospacing="1" w:after="100" w:afterAutospacing="1" w:line="240" w:lineRule="auto"/>
        <w:rPr>
          <w:rFonts w:eastAsia="Times New Roman" w:cstheme="minorHAnsi"/>
          <w:b w:val="0"/>
          <w:i/>
          <w:iCs/>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49DA">
        <w:rPr>
          <w:rFonts w:eastAsia="Times New Roman" w:cstheme="minorHAnsi"/>
          <w:bCs/>
          <w:color w:val="0F0D29" w:themeColor="text1"/>
          <w:sz w:val="32"/>
          <w:szCs w:val="32"/>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DHIKSHA </w:t>
      </w:r>
      <w:r w:rsidRPr="009249DA">
        <w:rPr>
          <w:rFonts w:eastAsia="Times New Roman" w:cstheme="minorHAnsi"/>
          <w:b w:val="0"/>
          <w:i/>
          <w:iCs/>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(Geospatial analyst):  </w:t>
      </w:r>
      <w:r w:rsidRPr="009249DA">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Collected road networks and toll zones required and handled the payment calculation of the project</w:t>
      </w:r>
    </w:p>
    <w:p w14:paraId="59D884B2" w14:textId="77777777" w:rsidR="009249DA" w:rsidRPr="009249DA" w:rsidRDefault="009249DA" w:rsidP="009249DA">
      <w:pPr>
        <w:pStyle w:val="ListParagraph"/>
        <w:spacing w:before="100" w:beforeAutospacing="1" w:after="100" w:afterAutospacing="1" w:line="240" w:lineRule="auto"/>
        <w:rPr>
          <w:rFonts w:eastAsia="Times New Roman" w:cstheme="minorHAnsi"/>
          <w:b w:val="0"/>
          <w:i/>
          <w:iCs/>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2678D15" w14:textId="77777777" w:rsidR="009249DA" w:rsidRPr="009249DA" w:rsidRDefault="009249DA" w:rsidP="009249DA">
      <w:pPr>
        <w:pStyle w:val="ListParagraph"/>
        <w:numPr>
          <w:ilvl w:val="0"/>
          <w:numId w:val="18"/>
        </w:numPr>
        <w:spacing w:before="100" w:beforeAutospacing="1" w:after="100" w:afterAutospacing="1" w:line="240" w:lineRule="auto"/>
        <w:rPr>
          <w:rFonts w:eastAsia="Times New Roman" w:cstheme="minorHAnsi"/>
          <w:b w:val="0"/>
          <w:i/>
          <w:iCs/>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theme="minorHAnsi"/>
          <w:bCs/>
          <w:color w:val="0F0D29" w:themeColor="text1"/>
          <w:sz w:val="32"/>
          <w:szCs w:val="32"/>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HARSHA VARDHAN </w:t>
      </w:r>
      <w:r w:rsidRPr="009249DA">
        <w:rPr>
          <w:rFonts w:eastAsia="Times New Roman" w:cstheme="minorHAnsi"/>
          <w:b w:val="0"/>
          <w:i/>
          <w:iCs/>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(UI and visualization specialist):</w:t>
      </w:r>
      <w:r>
        <w:rPr>
          <w:rFonts w:eastAsia="Times New Roman" w:cstheme="minorHAnsi"/>
          <w:b w:val="0"/>
          <w:i/>
          <w:iCs/>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249DA">
        <w:rPr>
          <w:rFonts w:eastAsia="Times New Roman" w:cstheme="minorHAnsi"/>
          <w:b w:val="0"/>
          <w:i/>
          <w:iCs/>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Created the website interface to run the simulation and allowed for live visualization of the simulation.</w:t>
      </w:r>
    </w:p>
    <w:p w14:paraId="399C5877" w14:textId="77777777" w:rsidR="009249DA" w:rsidRPr="009249DA" w:rsidRDefault="009249DA" w:rsidP="009249DA">
      <w:pPr>
        <w:pStyle w:val="ListParagraph"/>
        <w:rPr>
          <w:rFonts w:eastAsia="Times New Roman" w:cstheme="minorHAnsi"/>
          <w:b w:val="0"/>
          <w:i/>
          <w:iCs/>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FA8E0B" w14:textId="11012D52" w:rsidR="009249DA" w:rsidRPr="009249DA" w:rsidRDefault="009249DA" w:rsidP="009249DA">
      <w:pPr>
        <w:pStyle w:val="ListParagraph"/>
        <w:numPr>
          <w:ilvl w:val="0"/>
          <w:numId w:val="18"/>
        </w:numPr>
        <w:spacing w:before="100" w:beforeAutospacing="1" w:after="100" w:afterAutospacing="1" w:line="240" w:lineRule="auto"/>
        <w:rPr>
          <w:rFonts w:eastAsia="Times New Roman" w:cstheme="minorHAnsi"/>
          <w:b w:val="0"/>
          <w:i/>
          <w:iCs/>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theme="minorHAnsi"/>
          <w:bCs/>
          <w:color w:val="0F0D29" w:themeColor="text1"/>
          <w:sz w:val="32"/>
          <w:szCs w:val="32"/>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TEJASWINI </w:t>
      </w:r>
      <w:r w:rsidRPr="009249DA">
        <w:rPr>
          <w:rFonts w:eastAsia="Times New Roman" w:cstheme="minorHAnsi"/>
          <w:b w:val="0"/>
          <w:i/>
          <w:iCs/>
          <w:color w:val="0F0D29" w:themeColor="text1"/>
          <w:sz w:val="32"/>
          <w:szCs w:val="32"/>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(Simulation engineer)</w:t>
      </w:r>
      <w:r>
        <w:rPr>
          <w:rFonts w:eastAsia="Times New Roman" w:cstheme="minorHAnsi"/>
          <w:b w:val="0"/>
          <w:i/>
          <w:iCs/>
          <w:color w:val="0F0D29" w:themeColor="text1"/>
          <w:sz w:val="32"/>
          <w:szCs w:val="32"/>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249DA">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Implemented the simulation of the project and developed the toll calculation logic</w:t>
      </w:r>
    </w:p>
    <w:p w14:paraId="50281A68" w14:textId="753463AD" w:rsidR="009249DA" w:rsidRPr="00EE454C" w:rsidRDefault="009249DA" w:rsidP="009249DA">
      <w:pPr>
        <w:pStyle w:val="ListParagraph"/>
        <w:spacing w:before="100" w:beforeAutospacing="1" w:after="100" w:afterAutospacing="1" w:line="240" w:lineRule="auto"/>
        <w:rPr>
          <w:rFonts w:eastAsia="Times New Roman" w:cstheme="minorHAnsi"/>
          <w:b w:val="0"/>
          <w:i/>
          <w:iCs/>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95C9AB" w14:textId="77777777" w:rsidR="009249DA" w:rsidRPr="009249DA" w:rsidRDefault="009249DA" w:rsidP="009249DA">
      <w:pPr>
        <w:pStyle w:val="ListParagraph"/>
        <w:spacing w:before="100" w:beforeAutospacing="1" w:after="100" w:afterAutospacing="1" w:line="240" w:lineRule="auto"/>
        <w:rPr>
          <w:rFonts w:eastAsia="Times New Roman" w:cstheme="minorHAnsi"/>
          <w:b w:val="0"/>
          <w:i/>
          <w:iCs/>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92DE89B" w14:textId="23D13F6B" w:rsidR="009249DA" w:rsidRDefault="009249DA" w:rsidP="009249DA">
      <w:pPr>
        <w:pStyle w:val="Heading1"/>
        <w:jc w:val="center"/>
        <w:rPr>
          <w:szCs w:val="52"/>
        </w:rPr>
      </w:pPr>
      <w:r>
        <w:rPr>
          <w:szCs w:val="52"/>
        </w:rPr>
        <w:lastRenderedPageBreak/>
        <w:t>CONCLUSION</w:t>
      </w:r>
    </w:p>
    <w:p w14:paraId="58C37704" w14:textId="384941CC" w:rsidR="009249DA" w:rsidRPr="009249DA" w:rsidRDefault="009249DA" w:rsidP="009249DA">
      <w:pPr>
        <w:pStyle w:val="Heading1"/>
        <w:jc w:val="both"/>
        <w:rPr>
          <w:rFonts w:asciiTheme="minorHAnsi" w:hAnsiTheme="minorHAnsi" w:cstheme="minorHAnsi"/>
          <w:b w:val="0"/>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49DA">
        <w:rPr>
          <w:rFonts w:asciiTheme="minorHAnsi" w:hAnsiTheme="minorHAnsi" w:cstheme="minorHAnsi"/>
          <w:b w:val="0"/>
          <w:color w:val="0F0D29"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GPS Toll-based System Simulation project successfully demonstrated the potential of integrating GPS technology with toll collection systems to create a more efficient and user-friendly tolling process. By leveraging advanced simulation frameworks, geospatial analysis tools, and real-time data processing, the project achieved its objectives and provided valuable insights into the feasibility and benefits of GPS-based tolling.</w:t>
      </w:r>
    </w:p>
    <w:p w14:paraId="115467AA" w14:textId="77777777" w:rsidR="004D18C1" w:rsidRPr="004D18C1" w:rsidRDefault="004D18C1" w:rsidP="004D18C1">
      <w:pPr>
        <w:spacing w:before="100" w:beforeAutospacing="1" w:after="100" w:afterAutospacing="1" w:line="240" w:lineRule="auto"/>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6FD7A0" w14:textId="586DABB1" w:rsidR="009249DA" w:rsidRDefault="009249DA" w:rsidP="009249DA">
      <w:pPr>
        <w:pStyle w:val="Heading1"/>
        <w:rPr>
          <w:sz w:val="40"/>
          <w:szCs w:val="40"/>
        </w:rPr>
      </w:pPr>
      <w:r>
        <w:rPr>
          <w:sz w:val="40"/>
          <w:szCs w:val="40"/>
        </w:rPr>
        <w:t>FINAL REMARKS:</w:t>
      </w:r>
    </w:p>
    <w:p w14:paraId="4332FE39" w14:textId="77777777" w:rsidR="009249DA" w:rsidRPr="009249DA" w:rsidRDefault="009249DA" w:rsidP="009249DA">
      <w:pPr>
        <w:pStyle w:val="NormalWeb"/>
        <w:rPr>
          <w:rFonts w:asciiTheme="minorHAnsi" w:hAnsiTheme="minorHAnsi" w:cstheme="minorHAnsi"/>
          <w:color w:val="0F0D29"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49DA">
        <w:rPr>
          <w:rFonts w:asciiTheme="minorHAnsi" w:hAnsiTheme="minorHAnsi" w:cstheme="minorHAnsi"/>
          <w:color w:val="0F0D29"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GPS Toll-based System Simulation project has laid a strong foundation for exploring the use of GPS technology in toll collection systems. It has showcased the potential benefits of such systems, including real-time accuracy, convenience, reduced congestion, increased transparency, and improved customer experience. By addressing the identified challenges and exploring future advancements, this project can contribute to the development of more efficient, secure, and user-friendly tolling systems.</w:t>
      </w:r>
    </w:p>
    <w:p w14:paraId="164FA142" w14:textId="6D62A5DB" w:rsidR="009249DA" w:rsidRPr="009249DA" w:rsidRDefault="009249DA" w:rsidP="009249DA">
      <w:pPr>
        <w:pStyle w:val="NormalWeb"/>
        <w:rPr>
          <w:rFonts w:asciiTheme="minorHAnsi" w:hAnsiTheme="minorHAnsi" w:cstheme="minorHAnsi"/>
          <w:color w:val="0F0D29"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49DA">
        <w:rPr>
          <w:rFonts w:asciiTheme="minorHAnsi" w:hAnsiTheme="minorHAnsi" w:cstheme="minorHAnsi"/>
          <w:color w:val="0F0D29"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conclusion, the project not only met its initial objectives but also opened avenues for future research and development in the field of intelligent transportation systems. The insights gained from this project will be instrumental in guiding future efforts to create smarter, more efficient </w:t>
      </w:r>
      <w:r>
        <w:rPr>
          <w:rFonts w:asciiTheme="minorHAnsi" w:hAnsiTheme="minorHAnsi" w:cstheme="minorHAnsi"/>
          <w:color w:val="0F0D29"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toll-collection</w:t>
      </w:r>
      <w:r w:rsidRPr="009249DA">
        <w:rPr>
          <w:rFonts w:asciiTheme="minorHAnsi" w:hAnsiTheme="minorHAnsi" w:cstheme="minorHAnsi"/>
          <w:color w:val="0F0D29"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solutions.</w:t>
      </w:r>
    </w:p>
    <w:p w14:paraId="4CA9865A" w14:textId="77777777" w:rsidR="009249DA" w:rsidRDefault="009249DA" w:rsidP="009249DA">
      <w:pPr>
        <w:pStyle w:val="Heading1"/>
        <w:rPr>
          <w:sz w:val="40"/>
          <w:szCs w:val="40"/>
        </w:rPr>
      </w:pPr>
    </w:p>
    <w:p w14:paraId="65A174ED" w14:textId="77777777" w:rsidR="004D18C1" w:rsidRPr="004D18C1" w:rsidRDefault="004D18C1" w:rsidP="004D18C1">
      <w:pPr>
        <w:spacing w:before="100" w:beforeAutospacing="1" w:after="100" w:afterAutospacing="1" w:line="240" w:lineRule="auto"/>
        <w:rPr>
          <w:rFonts w:ascii="Times New Roman" w:eastAsia="Times New Roman" w:hAnsi="Times New Roman" w:cs="Times New Roman"/>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5FF793" w14:textId="2CD4D7E3" w:rsidR="004D18C1" w:rsidRDefault="004D18C1" w:rsidP="004D18C1">
      <w:pPr>
        <w:pStyle w:val="Heading1"/>
        <w:rPr>
          <w:sz w:val="40"/>
          <w:szCs w:val="40"/>
        </w:rPr>
      </w:pPr>
    </w:p>
    <w:p w14:paraId="12511772" w14:textId="77777777" w:rsidR="004F4372" w:rsidRPr="004F4372" w:rsidRDefault="004F4372" w:rsidP="004F4372">
      <w:pPr>
        <w:spacing w:before="100" w:beforeAutospacing="1" w:after="100" w:afterAutospacing="1" w:line="240" w:lineRule="auto"/>
        <w:rPr>
          <w:rFonts w:eastAsia="Times New Roman" w:cstheme="minorHAnsi"/>
          <w:b w:val="0"/>
          <w:color w:val="0F0D29" w:themeColor="text1"/>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DFD88E" w14:textId="77777777" w:rsidR="001E646E" w:rsidRDefault="001E646E" w:rsidP="009249DA">
      <w:pPr>
        <w:pStyle w:val="Heading1"/>
        <w:jc w:val="center"/>
        <w:rPr>
          <w:sz w:val="144"/>
          <w:szCs w:val="144"/>
        </w:rPr>
      </w:pPr>
    </w:p>
    <w:p w14:paraId="77B35283" w14:textId="77777777" w:rsidR="001E646E" w:rsidRDefault="001E646E" w:rsidP="009249DA">
      <w:pPr>
        <w:pStyle w:val="Heading1"/>
        <w:jc w:val="center"/>
        <w:rPr>
          <w:sz w:val="144"/>
          <w:szCs w:val="144"/>
        </w:rPr>
      </w:pPr>
    </w:p>
    <w:p w14:paraId="6E31E5BE" w14:textId="64919816" w:rsidR="009249DA" w:rsidRPr="001E646E" w:rsidRDefault="001E646E" w:rsidP="009249DA">
      <w:pPr>
        <w:pStyle w:val="Heading1"/>
        <w:jc w:val="center"/>
        <w:rPr>
          <w:sz w:val="144"/>
          <w:szCs w:val="144"/>
        </w:rPr>
      </w:pPr>
      <w:r w:rsidRPr="001E646E">
        <w:rPr>
          <w:sz w:val="144"/>
          <w:szCs w:val="144"/>
        </w:rPr>
        <w:t>THANK YOU</w:t>
      </w:r>
    </w:p>
    <w:p w14:paraId="35FEA95A" w14:textId="77777777" w:rsidR="004F4372" w:rsidRDefault="004F4372" w:rsidP="004F4372">
      <w:pPr>
        <w:pStyle w:val="Heading1"/>
        <w:rPr>
          <w:sz w:val="40"/>
          <w:szCs w:val="40"/>
        </w:rPr>
      </w:pPr>
    </w:p>
    <w:p w14:paraId="595A2B81" w14:textId="77777777" w:rsidR="004F4372" w:rsidRDefault="004F4372" w:rsidP="004F4372">
      <w:pPr>
        <w:pStyle w:val="Heading1"/>
        <w:rPr>
          <w:sz w:val="40"/>
          <w:szCs w:val="40"/>
        </w:rPr>
      </w:pPr>
    </w:p>
    <w:p w14:paraId="040785C1" w14:textId="77777777" w:rsidR="004F4372" w:rsidRDefault="004F4372" w:rsidP="004F4372">
      <w:pPr>
        <w:pStyle w:val="Heading1"/>
        <w:rPr>
          <w:sz w:val="40"/>
          <w:szCs w:val="40"/>
        </w:rPr>
      </w:pPr>
    </w:p>
    <w:p w14:paraId="23AA0AE3" w14:textId="77777777" w:rsidR="008A45B8" w:rsidRDefault="008A45B8" w:rsidP="008A45B8">
      <w:pPr>
        <w:pStyle w:val="Heading1"/>
        <w:rPr>
          <w:rFonts w:asciiTheme="minorHAnsi" w:hAnsiTheme="minorHAnsi" w:cstheme="minorHAnsi"/>
          <w:bCs/>
          <w:i/>
          <w:iCs/>
          <w:color w:val="0F0D29"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C13E03" w14:textId="77777777" w:rsidR="008A45B8" w:rsidRPr="008A45B8" w:rsidRDefault="008A45B8" w:rsidP="008A45B8">
      <w:pPr>
        <w:pStyle w:val="Heading1"/>
        <w:rPr>
          <w:rFonts w:asciiTheme="minorHAnsi" w:hAnsiTheme="minorHAnsi" w:cstheme="minorHAnsi"/>
          <w:bCs/>
          <w:i/>
          <w:iCs/>
          <w:color w:val="0F0D29"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FDCAC3" w14:textId="0A3A3BED" w:rsidR="00DF3D8C" w:rsidRPr="00D70D02" w:rsidRDefault="00DF3D8C" w:rsidP="00DF3D8C">
      <w:pPr>
        <w:pStyle w:val="ListParagraph"/>
        <w:ind w:left="1440"/>
      </w:pPr>
    </w:p>
    <w:sectPr w:rsidR="00DF3D8C" w:rsidRPr="00D70D02" w:rsidSect="00741499">
      <w:headerReference w:type="default" r:id="rId28"/>
      <w:footerReference w:type="default" r:id="rId29"/>
      <w:pgSz w:w="12240" w:h="15840"/>
      <w:pgMar w:top="720" w:right="1152" w:bottom="720" w:left="1152" w:header="0" w:footer="288" w:gutter="0"/>
      <w:pgBorders w:offsetFrom="page">
        <w:top w:val="single" w:sz="4" w:space="24" w:color="auto" w:shadow="1"/>
        <w:left w:val="single" w:sz="4" w:space="24" w:color="auto" w:shadow="1"/>
        <w:bottom w:val="single" w:sz="4" w:space="24" w:color="auto" w:shadow="1"/>
        <w:right w:val="single" w:sz="4" w:space="24" w:color="auto" w:shadow="1"/>
      </w:pgBorders>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6E3302" w14:textId="77777777" w:rsidR="00272BA7" w:rsidRDefault="00272BA7">
      <w:r>
        <w:separator/>
      </w:r>
    </w:p>
    <w:p w14:paraId="56A7A04E" w14:textId="77777777" w:rsidR="00272BA7" w:rsidRDefault="00272BA7"/>
  </w:endnote>
  <w:endnote w:type="continuationSeparator" w:id="0">
    <w:p w14:paraId="41D8E643" w14:textId="77777777" w:rsidR="00272BA7" w:rsidRDefault="00272BA7">
      <w:r>
        <w:continuationSeparator/>
      </w:r>
    </w:p>
    <w:p w14:paraId="390661B2" w14:textId="77777777" w:rsidR="00272BA7" w:rsidRDefault="00272BA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748919"/>
      <w:docPartObj>
        <w:docPartGallery w:val="Page Numbers (Bottom of Page)"/>
        <w:docPartUnique/>
      </w:docPartObj>
    </w:sdtPr>
    <w:sdtEndPr>
      <w:rPr>
        <w:noProof/>
      </w:rPr>
    </w:sdtEndPr>
    <w:sdtContent>
      <w:p w14:paraId="0F6AB36F"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0B726C77"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28AC36" w14:textId="77777777" w:rsidR="00272BA7" w:rsidRDefault="00272BA7">
      <w:r>
        <w:separator/>
      </w:r>
    </w:p>
    <w:p w14:paraId="076378ED" w14:textId="77777777" w:rsidR="00272BA7" w:rsidRDefault="00272BA7"/>
  </w:footnote>
  <w:footnote w:type="continuationSeparator" w:id="0">
    <w:p w14:paraId="66152802" w14:textId="77777777" w:rsidR="00272BA7" w:rsidRDefault="00272BA7">
      <w:r>
        <w:continuationSeparator/>
      </w:r>
    </w:p>
    <w:p w14:paraId="54ACB5E8" w14:textId="77777777" w:rsidR="00272BA7" w:rsidRDefault="00272BA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34B0B667" w14:textId="77777777" w:rsidTr="00D077E9">
      <w:trPr>
        <w:trHeight w:val="978"/>
      </w:trPr>
      <w:tc>
        <w:tcPr>
          <w:tcW w:w="9990" w:type="dxa"/>
          <w:tcBorders>
            <w:top w:val="nil"/>
            <w:left w:val="nil"/>
            <w:bottom w:val="single" w:sz="36" w:space="0" w:color="34ABA2" w:themeColor="accent3"/>
            <w:right w:val="nil"/>
          </w:tcBorders>
        </w:tcPr>
        <w:p w14:paraId="4232DF63" w14:textId="77777777" w:rsidR="00D077E9" w:rsidRDefault="00D077E9">
          <w:pPr>
            <w:pStyle w:val="Header"/>
          </w:pPr>
        </w:p>
      </w:tc>
    </w:tr>
  </w:tbl>
  <w:p w14:paraId="7A52544C"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594DFF"/>
    <w:multiLevelType w:val="multilevel"/>
    <w:tmpl w:val="056AF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7B2CED"/>
    <w:multiLevelType w:val="multilevel"/>
    <w:tmpl w:val="A47241A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E2165A"/>
    <w:multiLevelType w:val="hybridMultilevel"/>
    <w:tmpl w:val="424E19F6"/>
    <w:lvl w:ilvl="0" w:tplc="586CB048">
      <w:start w:val="1"/>
      <w:numFmt w:val="decimal"/>
      <w:lvlText w:val="%1."/>
      <w:lvlJc w:val="left"/>
      <w:pPr>
        <w:ind w:left="720" w:hanging="360"/>
      </w:pPr>
      <w:rPr>
        <w:rFonts w:asciiTheme="minorHAnsi" w:hAnsiTheme="minorHAnsi" w:cstheme="minorHAnsi" w:hint="default"/>
        <w:b w:val="0"/>
        <w:color w:val="0F0D29" w:themeColor="text1"/>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3943955"/>
    <w:multiLevelType w:val="multilevel"/>
    <w:tmpl w:val="7E4E08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254163"/>
    <w:multiLevelType w:val="multilevel"/>
    <w:tmpl w:val="681C5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1979C2"/>
    <w:multiLevelType w:val="multilevel"/>
    <w:tmpl w:val="B10A75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98D34A8"/>
    <w:multiLevelType w:val="hybridMultilevel"/>
    <w:tmpl w:val="0B9A51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70E5850"/>
    <w:multiLevelType w:val="multilevel"/>
    <w:tmpl w:val="58D2E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C74D54"/>
    <w:multiLevelType w:val="hybridMultilevel"/>
    <w:tmpl w:val="9FC4D2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22C4D60"/>
    <w:multiLevelType w:val="multilevel"/>
    <w:tmpl w:val="3BCEA7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C2285B"/>
    <w:multiLevelType w:val="hybridMultilevel"/>
    <w:tmpl w:val="64023F84"/>
    <w:lvl w:ilvl="0" w:tplc="FFFFFFFF">
      <w:start w:val="1"/>
      <w:numFmt w:val="decimal"/>
      <w:lvlText w:val="%1."/>
      <w:lvlJc w:val="left"/>
      <w:pPr>
        <w:ind w:left="720" w:hanging="360"/>
      </w:pPr>
      <w:rPr>
        <w:rFonts w:asciiTheme="minorHAnsi" w:hAnsiTheme="minorHAnsi" w:cstheme="minorHAnsi" w:hint="default"/>
        <w:b w:val="0"/>
        <w:color w:val="0F0D29" w:themeColor="text1"/>
        <w:sz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13C18F2"/>
    <w:multiLevelType w:val="hybridMultilevel"/>
    <w:tmpl w:val="64023F84"/>
    <w:lvl w:ilvl="0" w:tplc="B476AD92">
      <w:start w:val="1"/>
      <w:numFmt w:val="decimal"/>
      <w:lvlText w:val="%1."/>
      <w:lvlJc w:val="left"/>
      <w:pPr>
        <w:ind w:left="720" w:hanging="360"/>
      </w:pPr>
      <w:rPr>
        <w:rFonts w:asciiTheme="minorHAnsi" w:hAnsiTheme="minorHAnsi" w:cstheme="minorHAnsi" w:hint="default"/>
        <w:b w:val="0"/>
        <w:color w:val="0F0D29" w:themeColor="text1"/>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4DC1E39"/>
    <w:multiLevelType w:val="multilevel"/>
    <w:tmpl w:val="66DC6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67D04B6"/>
    <w:multiLevelType w:val="multilevel"/>
    <w:tmpl w:val="241803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7207C4A"/>
    <w:multiLevelType w:val="multilevel"/>
    <w:tmpl w:val="F300F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749185B"/>
    <w:multiLevelType w:val="hybridMultilevel"/>
    <w:tmpl w:val="FE2A2E02"/>
    <w:lvl w:ilvl="0" w:tplc="744E3E0A">
      <w:start w:val="1"/>
      <w:numFmt w:val="decimal"/>
      <w:lvlText w:val="%1."/>
      <w:lvlJc w:val="left"/>
      <w:pPr>
        <w:ind w:left="720" w:hanging="360"/>
      </w:pPr>
      <w:rPr>
        <w:rFonts w:hint="default"/>
        <w:b/>
        <w:bCs w:val="0"/>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A370087"/>
    <w:multiLevelType w:val="multilevel"/>
    <w:tmpl w:val="C40C9F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F2C34E1"/>
    <w:multiLevelType w:val="hybridMultilevel"/>
    <w:tmpl w:val="64023F84"/>
    <w:lvl w:ilvl="0" w:tplc="FFFFFFFF">
      <w:start w:val="1"/>
      <w:numFmt w:val="decimal"/>
      <w:lvlText w:val="%1."/>
      <w:lvlJc w:val="left"/>
      <w:pPr>
        <w:ind w:left="720" w:hanging="360"/>
      </w:pPr>
      <w:rPr>
        <w:rFonts w:asciiTheme="minorHAnsi" w:hAnsiTheme="minorHAnsi" w:cstheme="minorHAnsi" w:hint="default"/>
        <w:b w:val="0"/>
        <w:color w:val="0F0D29" w:themeColor="text1"/>
        <w:sz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43519544">
    <w:abstractNumId w:val="6"/>
  </w:num>
  <w:num w:numId="2" w16cid:durableId="322053286">
    <w:abstractNumId w:val="2"/>
  </w:num>
  <w:num w:numId="3" w16cid:durableId="1801874748">
    <w:abstractNumId w:val="11"/>
  </w:num>
  <w:num w:numId="4" w16cid:durableId="1778913111">
    <w:abstractNumId w:val="10"/>
  </w:num>
  <w:num w:numId="5" w16cid:durableId="1539514080">
    <w:abstractNumId w:val="17"/>
  </w:num>
  <w:num w:numId="6" w16cid:durableId="1446076443">
    <w:abstractNumId w:val="15"/>
  </w:num>
  <w:num w:numId="7" w16cid:durableId="436802176">
    <w:abstractNumId w:val="7"/>
  </w:num>
  <w:num w:numId="8" w16cid:durableId="139083703">
    <w:abstractNumId w:val="4"/>
  </w:num>
  <w:num w:numId="9" w16cid:durableId="1051271568">
    <w:abstractNumId w:val="12"/>
  </w:num>
  <w:num w:numId="10" w16cid:durableId="544566653">
    <w:abstractNumId w:val="1"/>
  </w:num>
  <w:num w:numId="11" w16cid:durableId="632755319">
    <w:abstractNumId w:val="13"/>
  </w:num>
  <w:num w:numId="12" w16cid:durableId="558051196">
    <w:abstractNumId w:val="14"/>
  </w:num>
  <w:num w:numId="13" w16cid:durableId="1700739970">
    <w:abstractNumId w:val="5"/>
  </w:num>
  <w:num w:numId="14" w16cid:durableId="135417203">
    <w:abstractNumId w:val="3"/>
  </w:num>
  <w:num w:numId="15" w16cid:durableId="1370446683">
    <w:abstractNumId w:val="16"/>
  </w:num>
  <w:num w:numId="16" w16cid:durableId="573509780">
    <w:abstractNumId w:val="9"/>
  </w:num>
  <w:num w:numId="17" w16cid:durableId="333381690">
    <w:abstractNumId w:val="0"/>
  </w:num>
  <w:num w:numId="18" w16cid:durableId="75066248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099E"/>
    <w:rsid w:val="000236CD"/>
    <w:rsid w:val="0002482E"/>
    <w:rsid w:val="00050324"/>
    <w:rsid w:val="000A0150"/>
    <w:rsid w:val="000E63C9"/>
    <w:rsid w:val="00130E9D"/>
    <w:rsid w:val="00150A6D"/>
    <w:rsid w:val="00160244"/>
    <w:rsid w:val="00185B35"/>
    <w:rsid w:val="001D0AA5"/>
    <w:rsid w:val="001E646E"/>
    <w:rsid w:val="001F2BC8"/>
    <w:rsid w:val="001F5F6B"/>
    <w:rsid w:val="002427E3"/>
    <w:rsid w:val="00243EBC"/>
    <w:rsid w:val="00246A35"/>
    <w:rsid w:val="00252368"/>
    <w:rsid w:val="00272BA7"/>
    <w:rsid w:val="00284348"/>
    <w:rsid w:val="002F51F5"/>
    <w:rsid w:val="00312137"/>
    <w:rsid w:val="00330359"/>
    <w:rsid w:val="003304C3"/>
    <w:rsid w:val="0033762F"/>
    <w:rsid w:val="00363682"/>
    <w:rsid w:val="00366C7E"/>
    <w:rsid w:val="00372DA9"/>
    <w:rsid w:val="00384EA3"/>
    <w:rsid w:val="003A39A1"/>
    <w:rsid w:val="003C2191"/>
    <w:rsid w:val="003D13D7"/>
    <w:rsid w:val="003D3863"/>
    <w:rsid w:val="004110DE"/>
    <w:rsid w:val="0044085A"/>
    <w:rsid w:val="0045099E"/>
    <w:rsid w:val="00497C4D"/>
    <w:rsid w:val="004B21A5"/>
    <w:rsid w:val="004D18C1"/>
    <w:rsid w:val="004F4372"/>
    <w:rsid w:val="005037F0"/>
    <w:rsid w:val="00515040"/>
    <w:rsid w:val="00516A86"/>
    <w:rsid w:val="005275F6"/>
    <w:rsid w:val="00572102"/>
    <w:rsid w:val="00586392"/>
    <w:rsid w:val="005E68A4"/>
    <w:rsid w:val="005F1BB0"/>
    <w:rsid w:val="00643CEE"/>
    <w:rsid w:val="00656C4D"/>
    <w:rsid w:val="00662E60"/>
    <w:rsid w:val="00666751"/>
    <w:rsid w:val="006E5716"/>
    <w:rsid w:val="00715189"/>
    <w:rsid w:val="007302B3"/>
    <w:rsid w:val="00730733"/>
    <w:rsid w:val="00730E3A"/>
    <w:rsid w:val="00736AAF"/>
    <w:rsid w:val="00741499"/>
    <w:rsid w:val="00765B2A"/>
    <w:rsid w:val="00783A34"/>
    <w:rsid w:val="007C6B52"/>
    <w:rsid w:val="007D16C5"/>
    <w:rsid w:val="00862FE4"/>
    <w:rsid w:val="0086389A"/>
    <w:rsid w:val="0087605E"/>
    <w:rsid w:val="008A45B8"/>
    <w:rsid w:val="008B1FEE"/>
    <w:rsid w:val="00903C32"/>
    <w:rsid w:val="00916B16"/>
    <w:rsid w:val="009173B9"/>
    <w:rsid w:val="009249DA"/>
    <w:rsid w:val="0093335D"/>
    <w:rsid w:val="0093613E"/>
    <w:rsid w:val="00943026"/>
    <w:rsid w:val="00966B81"/>
    <w:rsid w:val="009B40D6"/>
    <w:rsid w:val="009C5B32"/>
    <w:rsid w:val="009C7720"/>
    <w:rsid w:val="00A23AFA"/>
    <w:rsid w:val="00A27ED5"/>
    <w:rsid w:val="00A31B3E"/>
    <w:rsid w:val="00A51DFA"/>
    <w:rsid w:val="00A532F3"/>
    <w:rsid w:val="00A808CF"/>
    <w:rsid w:val="00A8489E"/>
    <w:rsid w:val="00A92F03"/>
    <w:rsid w:val="00AB7DA1"/>
    <w:rsid w:val="00AC29F3"/>
    <w:rsid w:val="00AF27CF"/>
    <w:rsid w:val="00B231E5"/>
    <w:rsid w:val="00B87D2A"/>
    <w:rsid w:val="00B93F90"/>
    <w:rsid w:val="00B948DC"/>
    <w:rsid w:val="00BE259E"/>
    <w:rsid w:val="00C02B87"/>
    <w:rsid w:val="00C32220"/>
    <w:rsid w:val="00C336C1"/>
    <w:rsid w:val="00C4086D"/>
    <w:rsid w:val="00C67AAB"/>
    <w:rsid w:val="00C73217"/>
    <w:rsid w:val="00C76944"/>
    <w:rsid w:val="00CA1896"/>
    <w:rsid w:val="00CA656E"/>
    <w:rsid w:val="00CB5B28"/>
    <w:rsid w:val="00CC135B"/>
    <w:rsid w:val="00CE7E7C"/>
    <w:rsid w:val="00CF5371"/>
    <w:rsid w:val="00D0323A"/>
    <w:rsid w:val="00D0559F"/>
    <w:rsid w:val="00D077E9"/>
    <w:rsid w:val="00D42CB7"/>
    <w:rsid w:val="00D5413D"/>
    <w:rsid w:val="00D570A9"/>
    <w:rsid w:val="00D70D02"/>
    <w:rsid w:val="00D770C7"/>
    <w:rsid w:val="00D86945"/>
    <w:rsid w:val="00D90290"/>
    <w:rsid w:val="00DA6FC2"/>
    <w:rsid w:val="00DD152F"/>
    <w:rsid w:val="00DD661D"/>
    <w:rsid w:val="00DE213F"/>
    <w:rsid w:val="00DF027C"/>
    <w:rsid w:val="00DF3D8C"/>
    <w:rsid w:val="00E00A32"/>
    <w:rsid w:val="00E12200"/>
    <w:rsid w:val="00E1457B"/>
    <w:rsid w:val="00E22ACD"/>
    <w:rsid w:val="00E4531A"/>
    <w:rsid w:val="00E620B0"/>
    <w:rsid w:val="00E74D33"/>
    <w:rsid w:val="00E81B40"/>
    <w:rsid w:val="00EE454C"/>
    <w:rsid w:val="00EF555B"/>
    <w:rsid w:val="00F027BB"/>
    <w:rsid w:val="00F11DCF"/>
    <w:rsid w:val="00F162EA"/>
    <w:rsid w:val="00F52D27"/>
    <w:rsid w:val="00F83527"/>
    <w:rsid w:val="00F953B6"/>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2459C34"/>
  <w15:docId w15:val="{18A6FC5F-83EF-448E-96C7-C45FCB120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semiHidden/>
    <w:unhideWhenUsed/>
    <w:qFormat/>
    <w:rsid w:val="00252368"/>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NormalWeb">
    <w:name w:val="Normal (Web)"/>
    <w:basedOn w:val="Normal"/>
    <w:uiPriority w:val="99"/>
    <w:unhideWhenUsed/>
    <w:rsid w:val="00666751"/>
    <w:pPr>
      <w:spacing w:before="100" w:beforeAutospacing="1" w:after="100" w:afterAutospacing="1" w:line="240" w:lineRule="auto"/>
    </w:pPr>
    <w:rPr>
      <w:rFonts w:ascii="Times New Roman" w:eastAsia="Times New Roman" w:hAnsi="Times New Roman" w:cs="Times New Roman"/>
      <w:b w:val="0"/>
      <w:color w:val="auto"/>
      <w:sz w:val="24"/>
      <w:szCs w:val="24"/>
      <w:lang w:val="en-IN" w:eastAsia="en-IN"/>
    </w:rPr>
  </w:style>
  <w:style w:type="character" w:styleId="Strong">
    <w:name w:val="Strong"/>
    <w:basedOn w:val="DefaultParagraphFont"/>
    <w:uiPriority w:val="22"/>
    <w:qFormat/>
    <w:rsid w:val="00666751"/>
    <w:rPr>
      <w:b/>
      <w:bCs/>
    </w:rPr>
  </w:style>
  <w:style w:type="paragraph" w:styleId="ListParagraph">
    <w:name w:val="List Paragraph"/>
    <w:basedOn w:val="Normal"/>
    <w:uiPriority w:val="34"/>
    <w:unhideWhenUsed/>
    <w:qFormat/>
    <w:rsid w:val="00B93F90"/>
    <w:pPr>
      <w:ind w:left="720"/>
      <w:contextualSpacing/>
    </w:pPr>
  </w:style>
  <w:style w:type="character" w:customStyle="1" w:styleId="Heading3Char">
    <w:name w:val="Heading 3 Char"/>
    <w:basedOn w:val="DefaultParagraphFont"/>
    <w:link w:val="Heading3"/>
    <w:uiPriority w:val="5"/>
    <w:semiHidden/>
    <w:rsid w:val="00252368"/>
    <w:rPr>
      <w:rFonts w:asciiTheme="majorHAnsi" w:eastAsiaTheme="majorEastAsia" w:hAnsiTheme="majorHAnsi" w:cstheme="majorBidi"/>
      <w:b/>
      <w:color w:val="012639"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061894">
      <w:bodyDiv w:val="1"/>
      <w:marLeft w:val="0"/>
      <w:marRight w:val="0"/>
      <w:marTop w:val="0"/>
      <w:marBottom w:val="0"/>
      <w:divBdr>
        <w:top w:val="none" w:sz="0" w:space="0" w:color="auto"/>
        <w:left w:val="none" w:sz="0" w:space="0" w:color="auto"/>
        <w:bottom w:val="none" w:sz="0" w:space="0" w:color="auto"/>
        <w:right w:val="none" w:sz="0" w:space="0" w:color="auto"/>
      </w:divBdr>
    </w:div>
    <w:div w:id="327438689">
      <w:bodyDiv w:val="1"/>
      <w:marLeft w:val="0"/>
      <w:marRight w:val="0"/>
      <w:marTop w:val="0"/>
      <w:marBottom w:val="0"/>
      <w:divBdr>
        <w:top w:val="none" w:sz="0" w:space="0" w:color="auto"/>
        <w:left w:val="none" w:sz="0" w:space="0" w:color="auto"/>
        <w:bottom w:val="none" w:sz="0" w:space="0" w:color="auto"/>
        <w:right w:val="none" w:sz="0" w:space="0" w:color="auto"/>
      </w:divBdr>
    </w:div>
    <w:div w:id="467356562">
      <w:bodyDiv w:val="1"/>
      <w:marLeft w:val="0"/>
      <w:marRight w:val="0"/>
      <w:marTop w:val="0"/>
      <w:marBottom w:val="0"/>
      <w:divBdr>
        <w:top w:val="none" w:sz="0" w:space="0" w:color="auto"/>
        <w:left w:val="none" w:sz="0" w:space="0" w:color="auto"/>
        <w:bottom w:val="none" w:sz="0" w:space="0" w:color="auto"/>
        <w:right w:val="none" w:sz="0" w:space="0" w:color="auto"/>
      </w:divBdr>
    </w:div>
    <w:div w:id="610671832">
      <w:bodyDiv w:val="1"/>
      <w:marLeft w:val="0"/>
      <w:marRight w:val="0"/>
      <w:marTop w:val="0"/>
      <w:marBottom w:val="0"/>
      <w:divBdr>
        <w:top w:val="none" w:sz="0" w:space="0" w:color="auto"/>
        <w:left w:val="none" w:sz="0" w:space="0" w:color="auto"/>
        <w:bottom w:val="none" w:sz="0" w:space="0" w:color="auto"/>
        <w:right w:val="none" w:sz="0" w:space="0" w:color="auto"/>
      </w:divBdr>
    </w:div>
    <w:div w:id="623536882">
      <w:bodyDiv w:val="1"/>
      <w:marLeft w:val="0"/>
      <w:marRight w:val="0"/>
      <w:marTop w:val="0"/>
      <w:marBottom w:val="0"/>
      <w:divBdr>
        <w:top w:val="none" w:sz="0" w:space="0" w:color="auto"/>
        <w:left w:val="none" w:sz="0" w:space="0" w:color="auto"/>
        <w:bottom w:val="none" w:sz="0" w:space="0" w:color="auto"/>
        <w:right w:val="none" w:sz="0" w:space="0" w:color="auto"/>
      </w:divBdr>
    </w:div>
    <w:div w:id="704137348">
      <w:bodyDiv w:val="1"/>
      <w:marLeft w:val="0"/>
      <w:marRight w:val="0"/>
      <w:marTop w:val="0"/>
      <w:marBottom w:val="0"/>
      <w:divBdr>
        <w:top w:val="none" w:sz="0" w:space="0" w:color="auto"/>
        <w:left w:val="none" w:sz="0" w:space="0" w:color="auto"/>
        <w:bottom w:val="none" w:sz="0" w:space="0" w:color="auto"/>
        <w:right w:val="none" w:sz="0" w:space="0" w:color="auto"/>
      </w:divBdr>
    </w:div>
    <w:div w:id="752966865">
      <w:bodyDiv w:val="1"/>
      <w:marLeft w:val="0"/>
      <w:marRight w:val="0"/>
      <w:marTop w:val="0"/>
      <w:marBottom w:val="0"/>
      <w:divBdr>
        <w:top w:val="none" w:sz="0" w:space="0" w:color="auto"/>
        <w:left w:val="none" w:sz="0" w:space="0" w:color="auto"/>
        <w:bottom w:val="none" w:sz="0" w:space="0" w:color="auto"/>
        <w:right w:val="none" w:sz="0" w:space="0" w:color="auto"/>
      </w:divBdr>
    </w:div>
    <w:div w:id="779496434">
      <w:bodyDiv w:val="1"/>
      <w:marLeft w:val="0"/>
      <w:marRight w:val="0"/>
      <w:marTop w:val="0"/>
      <w:marBottom w:val="0"/>
      <w:divBdr>
        <w:top w:val="none" w:sz="0" w:space="0" w:color="auto"/>
        <w:left w:val="none" w:sz="0" w:space="0" w:color="auto"/>
        <w:bottom w:val="none" w:sz="0" w:space="0" w:color="auto"/>
        <w:right w:val="none" w:sz="0" w:space="0" w:color="auto"/>
      </w:divBdr>
    </w:div>
    <w:div w:id="971591209">
      <w:bodyDiv w:val="1"/>
      <w:marLeft w:val="0"/>
      <w:marRight w:val="0"/>
      <w:marTop w:val="0"/>
      <w:marBottom w:val="0"/>
      <w:divBdr>
        <w:top w:val="none" w:sz="0" w:space="0" w:color="auto"/>
        <w:left w:val="none" w:sz="0" w:space="0" w:color="auto"/>
        <w:bottom w:val="none" w:sz="0" w:space="0" w:color="auto"/>
        <w:right w:val="none" w:sz="0" w:space="0" w:color="auto"/>
      </w:divBdr>
    </w:div>
    <w:div w:id="974870882">
      <w:bodyDiv w:val="1"/>
      <w:marLeft w:val="0"/>
      <w:marRight w:val="0"/>
      <w:marTop w:val="0"/>
      <w:marBottom w:val="0"/>
      <w:divBdr>
        <w:top w:val="none" w:sz="0" w:space="0" w:color="auto"/>
        <w:left w:val="none" w:sz="0" w:space="0" w:color="auto"/>
        <w:bottom w:val="none" w:sz="0" w:space="0" w:color="auto"/>
        <w:right w:val="none" w:sz="0" w:space="0" w:color="auto"/>
      </w:divBdr>
    </w:div>
    <w:div w:id="1079789491">
      <w:bodyDiv w:val="1"/>
      <w:marLeft w:val="0"/>
      <w:marRight w:val="0"/>
      <w:marTop w:val="0"/>
      <w:marBottom w:val="0"/>
      <w:divBdr>
        <w:top w:val="none" w:sz="0" w:space="0" w:color="auto"/>
        <w:left w:val="none" w:sz="0" w:space="0" w:color="auto"/>
        <w:bottom w:val="none" w:sz="0" w:space="0" w:color="auto"/>
        <w:right w:val="none" w:sz="0" w:space="0" w:color="auto"/>
      </w:divBdr>
      <w:divsChild>
        <w:div w:id="1963998754">
          <w:marLeft w:val="0"/>
          <w:marRight w:val="0"/>
          <w:marTop w:val="0"/>
          <w:marBottom w:val="0"/>
          <w:divBdr>
            <w:top w:val="none" w:sz="0" w:space="0" w:color="auto"/>
            <w:left w:val="none" w:sz="0" w:space="0" w:color="auto"/>
            <w:bottom w:val="none" w:sz="0" w:space="0" w:color="auto"/>
            <w:right w:val="none" w:sz="0" w:space="0" w:color="auto"/>
          </w:divBdr>
          <w:divsChild>
            <w:div w:id="97336010">
              <w:marLeft w:val="0"/>
              <w:marRight w:val="0"/>
              <w:marTop w:val="0"/>
              <w:marBottom w:val="0"/>
              <w:divBdr>
                <w:top w:val="none" w:sz="0" w:space="0" w:color="auto"/>
                <w:left w:val="none" w:sz="0" w:space="0" w:color="auto"/>
                <w:bottom w:val="none" w:sz="0" w:space="0" w:color="auto"/>
                <w:right w:val="none" w:sz="0" w:space="0" w:color="auto"/>
              </w:divBdr>
              <w:divsChild>
                <w:div w:id="865220262">
                  <w:marLeft w:val="0"/>
                  <w:marRight w:val="0"/>
                  <w:marTop w:val="0"/>
                  <w:marBottom w:val="0"/>
                  <w:divBdr>
                    <w:top w:val="none" w:sz="0" w:space="0" w:color="auto"/>
                    <w:left w:val="none" w:sz="0" w:space="0" w:color="auto"/>
                    <w:bottom w:val="none" w:sz="0" w:space="0" w:color="auto"/>
                    <w:right w:val="none" w:sz="0" w:space="0" w:color="auto"/>
                  </w:divBdr>
                  <w:divsChild>
                    <w:div w:id="1135297709">
                      <w:marLeft w:val="0"/>
                      <w:marRight w:val="0"/>
                      <w:marTop w:val="0"/>
                      <w:marBottom w:val="0"/>
                      <w:divBdr>
                        <w:top w:val="none" w:sz="0" w:space="0" w:color="auto"/>
                        <w:left w:val="none" w:sz="0" w:space="0" w:color="auto"/>
                        <w:bottom w:val="none" w:sz="0" w:space="0" w:color="auto"/>
                        <w:right w:val="none" w:sz="0" w:space="0" w:color="auto"/>
                      </w:divBdr>
                      <w:divsChild>
                        <w:div w:id="873540302">
                          <w:marLeft w:val="0"/>
                          <w:marRight w:val="0"/>
                          <w:marTop w:val="0"/>
                          <w:marBottom w:val="0"/>
                          <w:divBdr>
                            <w:top w:val="none" w:sz="0" w:space="0" w:color="auto"/>
                            <w:left w:val="none" w:sz="0" w:space="0" w:color="auto"/>
                            <w:bottom w:val="none" w:sz="0" w:space="0" w:color="auto"/>
                            <w:right w:val="none" w:sz="0" w:space="0" w:color="auto"/>
                          </w:divBdr>
                          <w:divsChild>
                            <w:div w:id="210340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8713432">
      <w:bodyDiv w:val="1"/>
      <w:marLeft w:val="0"/>
      <w:marRight w:val="0"/>
      <w:marTop w:val="0"/>
      <w:marBottom w:val="0"/>
      <w:divBdr>
        <w:top w:val="none" w:sz="0" w:space="0" w:color="auto"/>
        <w:left w:val="none" w:sz="0" w:space="0" w:color="auto"/>
        <w:bottom w:val="none" w:sz="0" w:space="0" w:color="auto"/>
        <w:right w:val="none" w:sz="0" w:space="0" w:color="auto"/>
      </w:divBdr>
    </w:div>
    <w:div w:id="1252081581">
      <w:bodyDiv w:val="1"/>
      <w:marLeft w:val="0"/>
      <w:marRight w:val="0"/>
      <w:marTop w:val="0"/>
      <w:marBottom w:val="0"/>
      <w:divBdr>
        <w:top w:val="none" w:sz="0" w:space="0" w:color="auto"/>
        <w:left w:val="none" w:sz="0" w:space="0" w:color="auto"/>
        <w:bottom w:val="none" w:sz="0" w:space="0" w:color="auto"/>
        <w:right w:val="none" w:sz="0" w:space="0" w:color="auto"/>
      </w:divBdr>
    </w:div>
    <w:div w:id="1351835259">
      <w:bodyDiv w:val="1"/>
      <w:marLeft w:val="0"/>
      <w:marRight w:val="0"/>
      <w:marTop w:val="0"/>
      <w:marBottom w:val="0"/>
      <w:divBdr>
        <w:top w:val="none" w:sz="0" w:space="0" w:color="auto"/>
        <w:left w:val="none" w:sz="0" w:space="0" w:color="auto"/>
        <w:bottom w:val="none" w:sz="0" w:space="0" w:color="auto"/>
        <w:right w:val="none" w:sz="0" w:space="0" w:color="auto"/>
      </w:divBdr>
      <w:divsChild>
        <w:div w:id="737291983">
          <w:marLeft w:val="0"/>
          <w:marRight w:val="0"/>
          <w:marTop w:val="0"/>
          <w:marBottom w:val="0"/>
          <w:divBdr>
            <w:top w:val="none" w:sz="0" w:space="0" w:color="auto"/>
            <w:left w:val="none" w:sz="0" w:space="0" w:color="auto"/>
            <w:bottom w:val="none" w:sz="0" w:space="0" w:color="auto"/>
            <w:right w:val="none" w:sz="0" w:space="0" w:color="auto"/>
          </w:divBdr>
          <w:divsChild>
            <w:div w:id="103891320">
              <w:marLeft w:val="0"/>
              <w:marRight w:val="0"/>
              <w:marTop w:val="0"/>
              <w:marBottom w:val="0"/>
              <w:divBdr>
                <w:top w:val="none" w:sz="0" w:space="0" w:color="auto"/>
                <w:left w:val="none" w:sz="0" w:space="0" w:color="auto"/>
                <w:bottom w:val="none" w:sz="0" w:space="0" w:color="auto"/>
                <w:right w:val="none" w:sz="0" w:space="0" w:color="auto"/>
              </w:divBdr>
              <w:divsChild>
                <w:div w:id="277293963">
                  <w:marLeft w:val="0"/>
                  <w:marRight w:val="0"/>
                  <w:marTop w:val="0"/>
                  <w:marBottom w:val="0"/>
                  <w:divBdr>
                    <w:top w:val="none" w:sz="0" w:space="0" w:color="auto"/>
                    <w:left w:val="none" w:sz="0" w:space="0" w:color="auto"/>
                    <w:bottom w:val="none" w:sz="0" w:space="0" w:color="auto"/>
                    <w:right w:val="none" w:sz="0" w:space="0" w:color="auto"/>
                  </w:divBdr>
                  <w:divsChild>
                    <w:div w:id="221529423">
                      <w:marLeft w:val="0"/>
                      <w:marRight w:val="0"/>
                      <w:marTop w:val="0"/>
                      <w:marBottom w:val="0"/>
                      <w:divBdr>
                        <w:top w:val="none" w:sz="0" w:space="0" w:color="auto"/>
                        <w:left w:val="none" w:sz="0" w:space="0" w:color="auto"/>
                        <w:bottom w:val="none" w:sz="0" w:space="0" w:color="auto"/>
                        <w:right w:val="none" w:sz="0" w:space="0" w:color="auto"/>
                      </w:divBdr>
                      <w:divsChild>
                        <w:div w:id="1478493822">
                          <w:marLeft w:val="0"/>
                          <w:marRight w:val="0"/>
                          <w:marTop w:val="0"/>
                          <w:marBottom w:val="0"/>
                          <w:divBdr>
                            <w:top w:val="none" w:sz="0" w:space="0" w:color="auto"/>
                            <w:left w:val="none" w:sz="0" w:space="0" w:color="auto"/>
                            <w:bottom w:val="none" w:sz="0" w:space="0" w:color="auto"/>
                            <w:right w:val="none" w:sz="0" w:space="0" w:color="auto"/>
                          </w:divBdr>
                          <w:divsChild>
                            <w:div w:id="106649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1162655">
      <w:bodyDiv w:val="1"/>
      <w:marLeft w:val="0"/>
      <w:marRight w:val="0"/>
      <w:marTop w:val="0"/>
      <w:marBottom w:val="0"/>
      <w:divBdr>
        <w:top w:val="none" w:sz="0" w:space="0" w:color="auto"/>
        <w:left w:val="none" w:sz="0" w:space="0" w:color="auto"/>
        <w:bottom w:val="none" w:sz="0" w:space="0" w:color="auto"/>
        <w:right w:val="none" w:sz="0" w:space="0" w:color="auto"/>
      </w:divBdr>
    </w:div>
    <w:div w:id="1570918745">
      <w:bodyDiv w:val="1"/>
      <w:marLeft w:val="0"/>
      <w:marRight w:val="0"/>
      <w:marTop w:val="0"/>
      <w:marBottom w:val="0"/>
      <w:divBdr>
        <w:top w:val="none" w:sz="0" w:space="0" w:color="auto"/>
        <w:left w:val="none" w:sz="0" w:space="0" w:color="auto"/>
        <w:bottom w:val="none" w:sz="0" w:space="0" w:color="auto"/>
        <w:right w:val="none" w:sz="0" w:space="0" w:color="auto"/>
      </w:divBdr>
    </w:div>
    <w:div w:id="1644237040">
      <w:bodyDiv w:val="1"/>
      <w:marLeft w:val="0"/>
      <w:marRight w:val="0"/>
      <w:marTop w:val="0"/>
      <w:marBottom w:val="0"/>
      <w:divBdr>
        <w:top w:val="none" w:sz="0" w:space="0" w:color="auto"/>
        <w:left w:val="none" w:sz="0" w:space="0" w:color="auto"/>
        <w:bottom w:val="none" w:sz="0" w:space="0" w:color="auto"/>
        <w:right w:val="none" w:sz="0" w:space="0" w:color="auto"/>
      </w:divBdr>
    </w:div>
    <w:div w:id="1660619264">
      <w:bodyDiv w:val="1"/>
      <w:marLeft w:val="0"/>
      <w:marRight w:val="0"/>
      <w:marTop w:val="0"/>
      <w:marBottom w:val="0"/>
      <w:divBdr>
        <w:top w:val="none" w:sz="0" w:space="0" w:color="auto"/>
        <w:left w:val="none" w:sz="0" w:space="0" w:color="auto"/>
        <w:bottom w:val="none" w:sz="0" w:space="0" w:color="auto"/>
        <w:right w:val="none" w:sz="0" w:space="0" w:color="auto"/>
      </w:divBdr>
    </w:div>
    <w:div w:id="1685939928">
      <w:bodyDiv w:val="1"/>
      <w:marLeft w:val="0"/>
      <w:marRight w:val="0"/>
      <w:marTop w:val="0"/>
      <w:marBottom w:val="0"/>
      <w:divBdr>
        <w:top w:val="none" w:sz="0" w:space="0" w:color="auto"/>
        <w:left w:val="none" w:sz="0" w:space="0" w:color="auto"/>
        <w:bottom w:val="none" w:sz="0" w:space="0" w:color="auto"/>
        <w:right w:val="none" w:sz="0" w:space="0" w:color="auto"/>
      </w:divBdr>
    </w:div>
    <w:div w:id="1794514041">
      <w:bodyDiv w:val="1"/>
      <w:marLeft w:val="0"/>
      <w:marRight w:val="0"/>
      <w:marTop w:val="0"/>
      <w:marBottom w:val="0"/>
      <w:divBdr>
        <w:top w:val="none" w:sz="0" w:space="0" w:color="auto"/>
        <w:left w:val="none" w:sz="0" w:space="0" w:color="auto"/>
        <w:bottom w:val="none" w:sz="0" w:space="0" w:color="auto"/>
        <w:right w:val="none" w:sz="0" w:space="0" w:color="auto"/>
      </w:divBdr>
    </w:div>
    <w:div w:id="1806042329">
      <w:bodyDiv w:val="1"/>
      <w:marLeft w:val="0"/>
      <w:marRight w:val="0"/>
      <w:marTop w:val="0"/>
      <w:marBottom w:val="0"/>
      <w:divBdr>
        <w:top w:val="none" w:sz="0" w:space="0" w:color="auto"/>
        <w:left w:val="none" w:sz="0" w:space="0" w:color="auto"/>
        <w:bottom w:val="none" w:sz="0" w:space="0" w:color="auto"/>
        <w:right w:val="none" w:sz="0" w:space="0" w:color="auto"/>
      </w:divBdr>
    </w:div>
    <w:div w:id="1821381595">
      <w:bodyDiv w:val="1"/>
      <w:marLeft w:val="0"/>
      <w:marRight w:val="0"/>
      <w:marTop w:val="0"/>
      <w:marBottom w:val="0"/>
      <w:divBdr>
        <w:top w:val="none" w:sz="0" w:space="0" w:color="auto"/>
        <w:left w:val="none" w:sz="0" w:space="0" w:color="auto"/>
        <w:bottom w:val="none" w:sz="0" w:space="0" w:color="auto"/>
        <w:right w:val="none" w:sz="0" w:space="0" w:color="auto"/>
      </w:divBdr>
    </w:div>
    <w:div w:id="1918250564">
      <w:bodyDiv w:val="1"/>
      <w:marLeft w:val="0"/>
      <w:marRight w:val="0"/>
      <w:marTop w:val="0"/>
      <w:marBottom w:val="0"/>
      <w:divBdr>
        <w:top w:val="none" w:sz="0" w:space="0" w:color="auto"/>
        <w:left w:val="none" w:sz="0" w:space="0" w:color="auto"/>
        <w:bottom w:val="none" w:sz="0" w:space="0" w:color="auto"/>
        <w:right w:val="none" w:sz="0" w:space="0" w:color="auto"/>
      </w:divBdr>
    </w:div>
    <w:div w:id="1924759448">
      <w:bodyDiv w:val="1"/>
      <w:marLeft w:val="0"/>
      <w:marRight w:val="0"/>
      <w:marTop w:val="0"/>
      <w:marBottom w:val="0"/>
      <w:divBdr>
        <w:top w:val="none" w:sz="0" w:space="0" w:color="auto"/>
        <w:left w:val="none" w:sz="0" w:space="0" w:color="auto"/>
        <w:bottom w:val="none" w:sz="0" w:space="0" w:color="auto"/>
        <w:right w:val="none" w:sz="0" w:space="0" w:color="auto"/>
      </w:divBdr>
    </w:div>
    <w:div w:id="1997759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customXml" Target="ink/ink3.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ustomXml" Target="ink/ink2.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ustomXml" Target="ink/ink1.xml"/><Relationship Id="rId27" Type="http://schemas.openxmlformats.org/officeDocument/2006/relationships/image" Target="media/image17.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ejas\AppData\Local\Microsoft\Office\16.0\DTS\en-IN%7b36FEB95C-65EB-4FFB-95CB-AD348D259FD9%7d\%7b11542AFE-682C-4C36-8637-9D0BBC0B979A%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709782051E84AAABC9CC4ECA5C21479"/>
        <w:category>
          <w:name w:val="General"/>
          <w:gallery w:val="placeholder"/>
        </w:category>
        <w:types>
          <w:type w:val="bbPlcHdr"/>
        </w:types>
        <w:behaviors>
          <w:behavior w:val="content"/>
        </w:behaviors>
        <w:guid w:val="{B4F95027-0CFD-46E1-A94D-EE189B305828}"/>
      </w:docPartPr>
      <w:docPartBody>
        <w:p w:rsidR="00F702C4" w:rsidRDefault="00000000">
          <w:pPr>
            <w:pStyle w:val="5709782051E84AAABC9CC4ECA5C21479"/>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July 6</w:t>
          </w:r>
          <w:r w:rsidRPr="00D86945">
            <w:rPr>
              <w:rStyle w:val="SubtitleChar"/>
              <w:b/>
            </w:rPr>
            <w:fldChar w:fldCharType="end"/>
          </w:r>
        </w:p>
      </w:docPartBody>
    </w:docPart>
    <w:docPart>
      <w:docPartPr>
        <w:name w:val="A2694EA4266149FEAE6696CC17352E6D"/>
        <w:category>
          <w:name w:val="General"/>
          <w:gallery w:val="placeholder"/>
        </w:category>
        <w:types>
          <w:type w:val="bbPlcHdr"/>
        </w:types>
        <w:behaviors>
          <w:behavior w:val="content"/>
        </w:behaviors>
        <w:guid w:val="{B6942888-0606-4A83-B121-5D2CE3A72F07}"/>
      </w:docPartPr>
      <w:docPartBody>
        <w:p w:rsidR="00F702C4" w:rsidRDefault="00000000">
          <w:pPr>
            <w:pStyle w:val="A2694EA4266149FEAE6696CC17352E6D"/>
          </w:pPr>
          <w:r>
            <w:t>Your Name</w:t>
          </w:r>
        </w:p>
      </w:docPartBody>
    </w:docPart>
    <w:docPart>
      <w:docPartPr>
        <w:name w:val="689AF31182524C19A0E75FC989BDEAEF"/>
        <w:category>
          <w:name w:val="General"/>
          <w:gallery w:val="placeholder"/>
        </w:category>
        <w:types>
          <w:type w:val="bbPlcHdr"/>
        </w:types>
        <w:behaviors>
          <w:behavior w:val="content"/>
        </w:behaviors>
        <w:guid w:val="{2F91731C-0378-4D7F-8071-67FE4385F5B1}"/>
      </w:docPartPr>
      <w:docPartBody>
        <w:p w:rsidR="00F702C4" w:rsidRDefault="00000000">
          <w:pPr>
            <w:pStyle w:val="689AF31182524C19A0E75FC989BDEAEF"/>
          </w:pPr>
          <w:r w:rsidRPr="00DF027C">
            <w:t>Subtitle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2207"/>
    <w:rsid w:val="000236CD"/>
    <w:rsid w:val="00286D00"/>
    <w:rsid w:val="00372DA9"/>
    <w:rsid w:val="003E4EEF"/>
    <w:rsid w:val="00402207"/>
    <w:rsid w:val="0097462D"/>
    <w:rsid w:val="009B40D6"/>
    <w:rsid w:val="00A27ED5"/>
    <w:rsid w:val="00A51DFA"/>
    <w:rsid w:val="00D5410E"/>
    <w:rsid w:val="00E60995"/>
    <w:rsid w:val="00EF04CA"/>
    <w:rsid w:val="00F702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kern w:val="0"/>
      <w:sz w:val="32"/>
      <w:lang w:val="en-US" w:eastAsia="en-US"/>
      <w14:ligatures w14:val="none"/>
    </w:rPr>
  </w:style>
  <w:style w:type="character" w:customStyle="1" w:styleId="SubtitleChar">
    <w:name w:val="Subtitle Char"/>
    <w:basedOn w:val="DefaultParagraphFont"/>
    <w:link w:val="Subtitle"/>
    <w:uiPriority w:val="2"/>
    <w:rPr>
      <w:caps/>
      <w:color w:val="44546A" w:themeColor="text2"/>
      <w:spacing w:val="20"/>
      <w:kern w:val="0"/>
      <w:sz w:val="32"/>
      <w:lang w:val="en-US" w:eastAsia="en-US"/>
      <w14:ligatures w14:val="none"/>
    </w:rPr>
  </w:style>
  <w:style w:type="paragraph" w:customStyle="1" w:styleId="5709782051E84AAABC9CC4ECA5C21479">
    <w:name w:val="5709782051E84AAABC9CC4ECA5C21479"/>
  </w:style>
  <w:style w:type="paragraph" w:customStyle="1" w:styleId="A2694EA4266149FEAE6696CC17352E6D">
    <w:name w:val="A2694EA4266149FEAE6696CC17352E6D"/>
  </w:style>
  <w:style w:type="paragraph" w:customStyle="1" w:styleId="689AF31182524C19A0E75FC989BDEAEF">
    <w:name w:val="689AF31182524C19A0E75FC989BDEAE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15T13:02:35.040"/>
    </inkml:context>
    <inkml:brush xml:id="br0">
      <inkml:brushProperty name="width" value="0.05" units="cm"/>
      <inkml:brushProperty name="height" value="0.05" units="cm"/>
    </inkml:brush>
  </inkml:definitions>
  <inkml:trace contextRef="#ctx0" brushRef="#br0">1 1 24575,'0'0'0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15T13:02:10.742"/>
    </inkml:context>
    <inkml:brush xml:id="br0">
      <inkml:brushProperty name="width" value="0.05" units="cm"/>
      <inkml:brushProperty name="height" value="0.05" units="cm"/>
      <inkml:brushProperty name="color" value="#E71224"/>
    </inkml:brush>
  </inkml:definitions>
  <inkml:trace contextRef="#ctx0" brushRef="#br0">25 75 24575,'7'0'0,"0"0"0,-3 0 0,1 0 0,-1 0 0,1 0 0,3 0 0,2 0 0,7 0 0,0 0 0,0 0 0,-3 0 0,-4 0 0,-2 0 0,-2 0 0,-1 0 0,-1 0 0,1 0 0,-2 0 0,2 0 0,-2 0 0,2 0 0,-1 0 0,1 0 0,1 0 0,-2 0 0,3 2 0,-2-2 0,2 1 0,1-1 0,-3 0 0,1 2 0,-2-1 0,0 1 0,0-2 0,0 0 0,1 0 0,4 0 0,-1 0 0,3 0 0,-1 0 0,0 0 0,0 0 0,3 0 0,-6 1 0,4-1 0,-4 1 0,1-1 0,-2 0 0,3 0 0,0 0 0,5 0 0,-2 0 0,0 0 0,2 0 0,-4 0 0,4 0 0,7 0 0,-2 0 0,5 0 0,-3 0 0,6 0 0,-4 0 0,4 0 0,1 0 0,-11 0 0,8 0 0,-12 0 0,1 0 0,-3 0 0,3 0 0,1 0 0,3 0 0,-1 0 0,4 0 0,-6 0 0,2 0 0,-6 0 0,1 0 0,-2 0 0,0 0 0,0 0 0,-2 0 0,1 0 0,-3 0 0,2 0 0,-2 0 0,3 0 0,-3 0 0,-2 0 0,1 0 0,4 0 0,0 0 0,3 0 0,-2 0 0,-2 0 0,1 0 0,2 0 0,-1 0 0,0 0 0,1 0 0,-2 0 0,4 0 0,-3 0 0,2 0 0,0 0 0,-2 0 0,-2 0 0,-2 0 0,0 0 0,1 0 0,1 0 0,-1 0 0,0 0 0,-1 0 0,-1 0 0,-1 0 0,3 0 0,-2 0 0,3 0 0,0 0 0,0 0 0,4 0 0,-2 0 0,0 0 0,1 0 0,-1 0 0,10 0 0,-2 0 0,6 0 0,-7 0 0,-2 0 0,-7 0 0,-2 0 0,-1 0 0,-2 0 0,3 0 0,-1 0 0,2-1 0,-1 1 0,-2-3 0,1 2 0,-1-2 0,-1 2 0,1 0 0,-1 0 0,1 1 0,1 0 0,-1 0 0,3 0 0,-2 0 0,1 0 0,-2-1 0,1 0 0,-1 0 0,1 1 0,0 0 0,-1 0 0,1 0 0,-1 0 0,1 0 0,0 0 0,-1 0 0,1-2 0,-1 2 0,1-2 0,0 2 0,-3-2 0,2 1 0,-1-1 0,0 2 0,2 0 0,-4-2 0,3 2 0,-1-4 0,-1 1 0,0-2 0,-2 1 0,0-1 0,0 1 0,0-1 0,0 0 0,-2 1 0,2-1 0,-2 2 0,0-2 0,-1 2 0,-2 0 0,1 1 0,-1 2 0,1 0 0,-1 0 0,0 0 0,1 0 0,0 0 0,1 0 0,0 0 0,0 0 0,-2 0 0,0 0 0,1 0 0,-1 0 0,1 0 0,0 0 0,0 0 0,0 0 0,0 0 0,0 0 0,0 0 0,1 0 0,-2 0 0,0 0 0,2 0 0,0 0 0,1 0 0,-1 0 0,-1 0 0,0 0 0,-1 0 0,2 0 0,0 0 0,-1 0 0,1 0 0,-1 0 0,0 0 0,1 0 0,-2 0 0,-1 0 0,2 0 0,0 0 0,1 0 0,-1 0 0,-3 0 0,2 0 0,-1 0 0,1 0 0,0 0 0,1 0 0,-1 0 0,1 0 0,-1 0 0,0 0 0,1 0 0,0 0 0,1 0 0,0 0 0,0 0 0,-2 0 0,2 0 0,-2 0 0,2 0 0,-1 0 0,1 0 0,0 0 0,0 0 0,-2 0 0,0 0 0,1 0 0,-1 0 0,2 0 0,-2 0 0,1 0 0,-3 0 0,3 0 0,-3 0 0,4 0 0,-2 0 0,2 0 0,-2 0 0,2 0 0,-3 0 0,1 0 0,1 0 0,-1 0 0,2 0 0,-2 0 0,2 0 0,-2 0 0,1 0 0,-2 0 0,-1 0 0,1 0 0,1 0 0,1 0 0,0 0 0,-2 0 0,-1 0 0,1 0 0,0 0 0,2 0 0,0 0 0,0 0 0,-1 0 0,1 0 0,-1 0 0,0 0 0,1 0 0,-1 0 0,1 0 0,-1 0 0,0 0 0,1 0 0,-2 0 0,1 0 0,-1 0 0,2 0 0,0 0 0,0 0 0,0 0 0,-2 0 0,1 0 0,-1 0 0,0 0 0,-4 0 0,4 0 0,-5 0 0,6 0 0,-3 0 0,3 0 0,-2 0 0,2 0 0,-1 0 0,1 0 0,0 0 0,1 0 0,-1 0 0,1 0 0,-1 0 0,0 0 0,1 1 0,-2 0 0,1 0 0,-1-1 0,0 0 0,1 0 0,-1 0 0,1 0 0,0 1 0,0-1 0,-1 3 0,2-3 0,-1 2 0,0-2 0,1 0 0,-1 0 0,1 0 0,-1 0 0,0 0 0,1 0 0,0 0 0,0 0 0,1 0 0,-2 0 0,2 0 0,-2 0 0,2 0 0,-2 0 0,2 0 0,-1 0 0,0 0 0,-1 0 0,-1 0 0,0 0 0,0 0 0,-1 0 0,3 0 0,-1 0 0,2 0 0,-5 0 0,4 0 0,-3 0 0,1 0 0,1 0 0,-3 0 0,3 1 0,-3-1 0,0 1 0,0-1 0,-1 0 0,4 0 0,1 0 0,-1 0 0,0 0 0,1 0 0,-1 0 0,0-1 0,0 1 0,0-1 0,0 1 0,0 1 0,-1-1 0,1 1 0,-2-1 0,2 0 0,0 0 0,-3 1 0,1 0 0,-3 0 0,5 0 0,-1-1 0,1 1 0,-2-1 0,1 0 0,-1 0 0,0 0 0,2 0 0,-1 0 0,3 0 0,-2 0 0,0 0 0,1 2 0,-1-2 0,1 2 0,-1-2 0,0 0 0,1 0 0,-1 3 0,2-3 0,-2 2 0,2-2 0,-2 0 0,1 1 0,-2-1 0,3 1 0,-3 0 0,3 0 0,-2 0 0,1-1 0,-1 1 0,1-1 0,-1 1 0,-2 0 0,2-1 0,0 3 0,0-2 0,2 1 0,-2-2 0,0 0 0,1 0 0,-1 0 0,1 0 0,-1 0 0,0 0 0,3 2 0,-2-2 0,1 3 0,-1-1 0,-1-2 0,0 2 0,1-2 0,-1 1 0,1-1 0,-2 1 0,-1-1 0,1 0 0,0 0 0,1 0 0,-5 0 0,5 0 0,-5 0 0,5 0 0,1 2 0,-1-1 0,-1 3 0,1-3 0,-2 2 0,0-2 0,-3 0 0,5 0 0,-3-1 0,5 1 0,-1-1 0,-1 0 0,0 0 0,-1 0 0,2 0 0,-1 0 0,-1 0 0,1 0 0,-1 0 0,3 0 0,-2 0 0,2 0 0,-2 0 0,1 0 0,-1 0 0,0 0 0,1 0 0,-1 0 0,1 0 0,-1 0 0,0 0 0,1 0 0,-1 0 0,0 0 0,1 0 0,-1 0 0,1 0 0,-1 0 0,-1 0 0,0 0 0,-1 0 0,1 0 0,3-2 0,-2 1 0,2-3 0,-2 4 0,0-4 0,3 1 0,-2-2 0,3 1 0,-1-1 0,4 3 0,1 0 0,-1 0 0,2 1 0,-1-1 0,2 2 0,-1 0 0,-1 2 0,-1 1 0,-2 1 0,0 1 0,0-2 0,0 0 0,0 1 0,0-1 0,0 2 0,0-1 0,0 1 0,0-1 0,0 1 0,0 0 0,0-1 0,0 1 0,0-1 0,0 0 0,0-1 0,0 0 0,0 1 0,0 0 0,2 0 0,-2 0 0,4 0 0,-3 0 0,0 1 0,-1 0 0,-1-1 0,1 1 0,0-1 0,0 1 0,0 0 0,0-1 0,0 1 0,0-1 0,0 1 0,0 0 0,0-1 0,0 1 0,2-3 0,-2-2 0,4-2 0,-3-3 0,3 3 0,-4-2 0,3 1 0,-1 0 0,-2-1 0,4 2 0,-3-3 0,1 1 0,0 1 0,-2-1 0,2 1 0,-2-1 0,-2-1 0,0 3 0,-1-2 0,-1 3 0,6-1 0,2 2 0,3 0 0,2 0 0,1 0 0,0 0 0,0 0 0,2 0 0,-4 0 0,2 0 0,-4-1 0,0 1 0,-1-1 0,-1-1 0,3 1 0,-2-1 0,2 2 0,-5-2 0,2 1 0,-1-1 0,2 2 0,-1 0 0,2 0 0,1 0 0,-1-2 0,0 2 0,0-2 0,-1 2 0,3 0 0,-3 0 0,6-2 0,-3 1 0,3-1 0,-1 2 0,0 0 0,2 0 0,0 0 0,0 0 0,-2 0 0,0 0 0,-3 0 0,1 0 0,0-2 0,0 2 0,0-1 0,0 1 0,0 0 0,1 0 0,1 0 0,2 0 0,5 0 0,-2 0 0,5 0 0,-4 0 0,3 0 0,1 0 0,6 0 0,-3 0 0,-1 0 0,-7 0 0,-2 0 0,-4 0 0,3 0 0,-5 0 0,3 0 0,2 0 0,12 0 0,0 0 0,4 0 0,-9 0 0,-5 0 0,-5 0 0,-1 0 0,-2 0 0,0 0 0,4 0 0,-2 0 0,3 0 0,1 0 0,1 0 0,-1 0 0,-3 0 0,-1 0 0,0 0 0,7 0 0,-2 0 0,3 0 0,-5 0 0,-3 0 0,0 0 0,0 0 0,0 0 0,-2 0 0,0 0 0,-1 0 0,0 0 0,-1 0 0,2 0 0,3 0 0,1 0 0,3 0 0,0 0 0,6 0 0,-8 0 0,4 0 0,-7 0 0,0 0 0,0 0 0,-2 0 0,2 0 0,3 0 0,0 0 0,7 0 0,-9 0 0,2 0 0,-4 0 0,-2 0 0,1 0 0,-7 0 0,-3 0 0,-9 0 0,-7 0 0,-11 0 0,-8 0 0,-15 0 0,-5 0 0,-12 0 0,-2 0 0,23 0 0,-2 0 0,0 0 0,0 0 0,-44 0 0,17 0 0,37 0 0,5 0 0,8 0 0,7 0 0,3 0 0,7 0 0,0 0 0,4 0 0,2 0 0,1 0 0,1 0 0,-1 0 0,0 0 0,3 2 0,-2-1 0,1 1 0,-2-2 0,5 0 0,3 0 0,3 0 0,3 0 0,1 0 0,2 0 0,5 0 0,2 0 0,3 0 0,-1 0 0,-1 0 0,-2 0 0,-3 0 0,-3 0 0,-4 0 0,-3 0 0,-1-1 0,0-1 0,0 1 0,-1-2 0,1 2 0,-2-1 0,2 0 0,-1 2 0,0-4 0,1 3 0,1-3 0,-1 4 0,1-5 0,-1 5 0,1-2 0,1 2 0,-1 0 0,3 0 0,-3 0 0,2 0 0,-3-2 0,0 1 0,0-1 0,0 2 0,-2-1 0,0 0 0,0 0 0,1 0 0,1 1 0,-1-2 0,1 2 0,-1-2 0,1 2 0,1 0 0,-5 0 0,-2 2 0,-6 1 0,-8 1 0,-3 1 0,-12 1 0,-8 3 0,-15 0 0,3 0 0,-3-4 0,12 0 0,19-3 0,9 0 0,16-3 0,3-3 0,2 0 0,-1 1 0,0-2 0,-2 3 0,4-1 0,-2-1 0,3 4 0,-4-5 0,1 5 0,-2-4 0,1 1 0,0 1 0,1-1 0,2 0 0,-1 1 0,1-2 0,-2 3 0,-1-1 0,3 0 0,-2 1 0,2-2 0,7 3 0,-5-2 0,5 2 0,-9 0 0,0 0 0,-3 0 0,3 0 0,-2 0 0,6-2 0,-5 1 0,3-1 0,-2 0 0,-1 1 0,3-1 0,-3 2 0,1 0 0,0 0 0,2 0 0,4 0 0,-3-1 0,0 1 0,-4-1 0,0 1 0,-1 0 0,1 0 0,-1 0 0,-3 2 0,-4 0 0,-1 2 0,-2-1 0,1 0 0,-5 2 0,-5 0 0,-4 1 0,-3 0 0,0-1 0,1-1 0,1-1 0,-1-1 0,4 1 0,-11 1 0,9-1 0,-2-1 0,13-1 0,3-1 0,3 0 0,-1 2 0,0-1 0,-1 1 0,0-2 0,-1 0 0,2 1 0,-2 1 0,2-1 0,-2 1 0,1-2 0,-1 0 0,2 2 0,-1-1 0,2 1 0,-3 0 0,-1-1 0,1 3 0,-1-2 0,0 1 0,0 1 0,-1-3 0,0 2 0,0-2 0,-1 1 0,-3-2 0,-4 3 0,-10 0 0,5 0 0,0 2 0,8-5 0,6 5 0,1-5 0,1 3 0,-3-2 0,-7 1 0,3-1 0,-2 1 0,8-1 0,5-1 0,5 0 0,1 0 0,2-2 0,-2 2 0,1-5 0,1 5 0,0-3 0,3 3 0,-3-2 0,3 2 0,-6-2 0,1 0 0,-1 1 0,-1-1 0,2 2 0,4 0 0,-1 0 0,2 0 0,-3 0 0,0 0 0,-2 0 0,1-2 0,-4 2 0,1-2 0,0 2 0,0 0 0,1 0 0,3 0 0,2 0 0,3 0 0,3 0 0,-4 0 0,4 0 0,-2 0 0,8 0 0,-4 0 0,1 0 0,-7 0 0,-4 0 0,-1 0 0,-1 0 0,1 0 0,1 0 0,-1 0 0,-1 0 0,0 0 0,-1 0 0,1 0 0,0 0 0,0 0 0,4 0 0,-3 0 0,3 0 0,-4 0 0,1 0 0,-1 0 0,-6 0 0,-4 1 0,-3 0 0,-4 1 0,-2 0 0,-1 0 0,-2 0 0,-3 1 0,2-3 0,-2 3 0,5-2 0,3 2 0,5-2 0,1 1 0,6-2 0,1 0 0,4 0 0,4 0 0,-2 0 0,6 0 0,-2-2 0,7-1 0,-2 1 0,2-3 0,-5 5 0,-2-2 0,-4 2 0,0 0 0,-1 0 0,2 0 0,-3 0 0,1 0 0,0 0 0,1 0 0,-2 0 0,4 0 0,-5 0 0,3 0 0,-3 0 0,0 0 0,1 0 0,-1 0 0,1 0 0,2 0 0,-1 0 0,4 0 0,-2 0 0,4 0 0,0 0 0,3 0 0,1 0 0,-1 0 0,0 0 0,8 0 0,-9 0 0,3 0 0,-10 0 0,4 0 0,-1 0 0,4 0 0,0 0 0,1 0 0,-1 0 0,2 0 0,-6 0 0,2 0 0,-3 0 0,-2 0 0,0 0 0,0 0 0,-2 0 0,11 0 0,-1 0 0,7 0 0,-2 0 0,-4 0 0,1 0 0,-1 0 0,-3 0 0,-3 0 0,-3 0 0,-2 0 0,-1 0 0,3 0 0,-1 0 0,-1 0 0,0 0 0,-1 0 0,1 0 0,1 0 0,0 0 0,-1 0 0,-1 0 0,-1 0 0,3 0 0,-2 0 0,1 0 0,0 0 0,-1 0 0,2 0 0,-2 0 0,-1 0 0,2 0 0,1 0 0,1 0 0,-1 0 0,1 0 0,4 0 0,-4 0 0,2 0 0,-4 0 0,-1 0 0,0 0 0,-1 0 0,1 0 0,3 0 0,-1 0 0,6 0 0,0 0 0,5 0 0,-1 0 0,2 0 0,-3 0 0,-1 0 0,1 0 0,-6 0 0,1 0 0,-5 0 0,-2 0 0,1 0 0,-1 0 0,1 0 0,0 0 0,-1 0 0,1 0 0,-1 0 0,0 0 0,0 0 0,0 0 0,0 0 0,1 0 0,-2 0 0,0 0 0,1 0 0,-1 0 0,0-2 0,-1 0 0,0-1 0,-2-1 0,2 1 0,0 1 0,-1-2 0,1 1 0,0 1 0,-2-3 0,4 3 0,-3-3 0,1 1 0,-2-1 0,2 0 0,-1 1 0,1-1 0,-2 1 0,2-1 0,-2 0 0,2 1 0,-4 1 0,0 1 0,-2 2 0,-2 0 0,3 0 0,-3 0 0,1 2 0,0-1 0,-1 3 0,1-4 0,-4 4 0,3-4 0,-2 2 0,0-1 0,0 1 0,0-2 0,-1 4 0,2-4 0,-1 4 0,4-3 0,0 3 0,1-4 0,-2 2 0,-1 1 0,0-3 0,1 3 0,1-3 0,0 0 0,-4 0 0,3 2 0,-5-2 0,4 2 0,-1-2 0,1 0 0,2 0 0,-1 0 0,1 0 0,-1 2 0,0-1 0,1 1 0,-2-2 0,-1 2 0,-1-1 0,2 1 0,0-2 0,1 0 0,1 0 0,-1 0 0,0 0 0,1 0 0,-3 0 0,2 0 0,-2 0 0,1 0 0,1 0 0,-4 0 0,0 0 0,-4 0 0,-9 2 0,4-1 0,-4 1 0,6 0 0,2-1 0,-5 1 0,2 0 0,-4 0 0,-8-2 0,7 1 0,-6 1 0,9 0 0,0-1 0,0 1 0,-2-2 0,1 1 0,-1 1 0,-1-2 0,-9 4 0,9-4 0,-11 2 0,10-1 0,-2 0 0,-2 1 0,7-1 0,-3-1 0,6 2 0,0-2 0,0 0 0,6 0 0,-3 0 0,5 1 0,-1 0 0,-4 0 0,-6 0 0,3-1 0,-3 3 0,6-3 0,0 3 0,4-2 0,-1 0 0,5-1 0,0 0 0,1 0 0,-4 0 0,3 0 0,-2 0 0,4 0 0,-1 0 0,0 0 0,1 2 0,-1-1 0,1 1 0,-1-2 0,0 0 0,-1 0 0,1 0 0,-1 0 0,2 0 0,-1 0 0,0 0 0,1 0 0,-1 0 0,1 0 0,0 0 0,0 0 0,0 0 0,0 0 0,-1 0 0,-1 0 0,1 0 0,0 0 0,1 0 0,2 0 0,-3 0 0,2 0 0,-2 0 0,1 0 0,-1-1 0,1 0 0,-1 0 0,0 1 0,1 0 0,-1 0 0,1 0 0,-1 0 0,0 0 0,1 0 0,0 0 0,-1 0 0,1 0 0,-2 0 0,1 0 0,0 2 0,1-1 0,-3 1 0,2-2 0,-2 0 0,3 0 0,-1 0 0,1 0 0,0 0 0,0 0 0,0 0 0,0 0 0,0 0 0,0 0 0,1 0 0,-2 0 0,0 0 0,1 0 0,-1 0 0,1 0 0,0 0 0,-1 0 0,1 0 0,-1 0 0,0 0 0,1 0 0,-1 0 0,2 0 0,-2 0 0,6 0 0,2 0 0,2 0 0,3-2 0,-2 1 0,1-1 0,-1 2 0,-2 0 0,2 0 0,1 0 0,4 0 0,-2 0 0,1 0 0,-4 0 0,-1 0 0,-1 0 0,4 0 0,-2-2 0,2 1 0,-4-1 0,1 2 0,0 0 0,-1 0 0,2 0 0,1 0 0,2 0 0,3 0 0,-1 0 0,-1 0 0,-4 0 0,-2 0 0,2 0 0,-1 0 0,1 0 0,-1 0 0,0 0 0,4 0 0,-3 0 0,5 0 0,-6 0 0,3 0 0,-2 0 0,0 0 0,2 0 0,7 0 0,-3-1 0,9-2 0,-4 0 0,0-1 0,4 4 0,-4-2 0,2 2 0,-1 0 0,-5 0 0,0 0 0,-7-2 0,0 2 0,0-2 0,-1 2 0,3 0 0,-2 0 0,1 0 0,0 0 0,-2 0 0,1 0 0,-1 0 0,-1 0 0,1 0 0,0 0 0,-1 0 0,2-1 0,4 0 0,-2 0 0,1 1 0,-4-2 0,-1 2 0,1-3 0,0 3 0,-1 0 0,1 0 0,-1 0 0,1 0 0,1 0 0,-2-2 0,3 2 0,-3-2 0,2 0 0,-1 1 0,1-1 0,2 0 0,-1 1 0,1-1 0,-3 2 0,0 0 0,-1 0 0,2 0 0,-1 0 0,3-2 0,-2 2 0,0-1 0,-1 0 0,1 0 0,-1-1 0,1 1 0,-2 1 0,3-1 0,-1-2 0,2 1 0,-1-1 0,0 1 0,-3 2 0,-1 0 0,-1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15T13:01:45.766"/>
    </inkml:context>
    <inkml:brush xml:id="br0">
      <inkml:brushProperty name="width" value="0.05" units="cm"/>
      <inkml:brushProperty name="height" value="0.05" units="cm"/>
      <inkml:brushProperty name="color" value="#E71224"/>
    </inkml:brush>
  </inkml:definitions>
  <inkml:trace contextRef="#ctx0" brushRef="#br0">1 0 24575,'7'0'0,"2"0"0,4 0 0,3 0 0,3 0 0,3 0 0,1 0 0,0 0 0,-1 0 0,-2 0 0,-3 0 0,-6 0 0,-3 0 0,-3 0 0,0 0 0,-1 0 0,3 0 0,7 0 0,7 0 0,8 0 0,6 0 0,-3 0 0,-6 0 0,-7 0 0,-7 0 0,-4 0 0,-3 0 0,-1 0 0,-2 0 0,1 0 0,3 0 0,8 0 0,7 0 0,7 0 0,-1 1 0,-5 1 0,-6-1 0,-8 1 0,-2-2 0,-5 0 0,0 2 0,1-1 0,4-1 0,9 1 0,5-1 0,4 0 0,-4 0 0,-2 0 0,-9 0 0,5 0 0,1 0 0,9 0 0,3 0 0,-4 0 0,-6 0 0,-8 0 0,-2 0 0,-2 0 0,1 0 0,7 0 0,8 0 0,6 0 0,4 0 0,2 0 0,3 0 0,2 0 0,3 0 0,-5 0 0,-9 0 0,-7 0 0,-10 0 0,-3 0 0,-3 0 0,-2 0 0,1 0 0,7 0 0,6 0 0,7 0 0,2 0 0,-3 0 0,-2 0 0,-11 0 0,1 0 0,-2 0 0,12 0 0,10 0 0,9 0 0,-2 0 0,-8 0 0,-12 0 0,-8 0 0,-5 0 0,-3 0 0,0 0 0</inkml:trace>
</inkml:ink>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CLASSIC CODERS</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C:\Users\tejas\AppData\Local\Microsoft\Office\16.0\DTS\en-IN{36FEB95C-65EB-4FFB-95CB-AD348D259FD9}\{11542AFE-682C-4C36-8637-9D0BBC0B979A}tf16392850_win32.dotx</Template>
  <TotalTime>453</TotalTime>
  <Pages>26</Pages>
  <Words>3534</Words>
  <Characters>20145</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tejaswini rajamohan</dc:creator>
  <cp:keywords/>
  <cp:lastModifiedBy>Microsoft Office User</cp:lastModifiedBy>
  <cp:revision>8</cp:revision>
  <cp:lastPrinted>2006-08-01T17:47:00Z</cp:lastPrinted>
  <dcterms:created xsi:type="dcterms:W3CDTF">2024-07-06T06:46:00Z</dcterms:created>
  <dcterms:modified xsi:type="dcterms:W3CDTF">2024-07-15T13:26:00Z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y fmtid="{D5CDD505-2E9C-101B-9397-08002B2CF9AE}" pid="3" name="GrammarlyDocumentId">
    <vt:lpwstr>572c6068-2718-4ca7-a93c-e4229c9cd276</vt:lpwstr>
  </property>
</Properties>
</file>